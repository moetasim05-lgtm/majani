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46D77" w14:textId="48142A3E" w:rsidR="00981E9C" w:rsidRPr="00594A0A" w:rsidRDefault="00305590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CF2ED01" wp14:editId="022D2878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522047104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C3F6E" w14:textId="11837B34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0B1A36EA" w14:textId="5C2933D6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8E2B4B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E2B4B" w:rsidRPr="00DB7EAA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>قراءة المعطيات وجدولتها وتمثيلها بياينا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2ED01" id="Rectangle : coins arrondis 3" o:spid="_x0000_s1026" style="position:absolute;left:0;text-align:left;margin-left:-46.15pt;margin-top:66.05pt;width:543pt;height:53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DsYTNacgIAAEM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303C3F6E" w14:textId="11837B34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0B1A36EA" w14:textId="5C2933D6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8E2B4B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8E2B4B" w:rsidRPr="00DB7EAA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>قراءة المعطيات وجدولتها وتمثيلها بياينا</w:t>
                      </w: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40ECEA" wp14:editId="4F5FA6AD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88790654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0C10" w14:textId="363BC4D2" w:rsidR="00305590" w:rsidRPr="00305590" w:rsidRDefault="00305590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8E2B4B" w:rsidRPr="008E2B4B">
                              <w:rPr>
                                <w:rFonts w:ascii="Amiri" w:hAnsi="Amiri" w:cs="Amir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ساعة</w:t>
                            </w:r>
                          </w:p>
                          <w:p w14:paraId="5288EAE3" w14:textId="77777777" w:rsidR="00305590" w:rsidRDefault="00305590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0ECEA" id="Rectangle : coins arrondis 1" o:spid="_x0000_s1027" style="position:absolute;left:0;text-align:left;margin-left:-44.65pt;margin-top:.8pt;width:100.5pt;height:5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" fillcolor="white [3201]" strokecolor="black [3213]" strokeweight="2pt">
                <v:textbox>
                  <w:txbxContent>
                    <w:p w14:paraId="04040C10" w14:textId="363BC4D2" w:rsidR="00305590" w:rsidRPr="00305590" w:rsidRDefault="00305590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8E2B4B" w:rsidRPr="008E2B4B">
                        <w:rPr>
                          <w:rFonts w:ascii="Amiri" w:hAnsi="Amiri" w:cs="Amir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ساعة</w:t>
                      </w:r>
                    </w:p>
                    <w:p w14:paraId="5288EAE3" w14:textId="77777777" w:rsidR="00305590" w:rsidRDefault="00305590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3BAB95" wp14:editId="025140BC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76460590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09B63" w14:textId="35971E17" w:rsidR="00305590" w:rsidRPr="00305590" w:rsidRDefault="00305590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3BAB95" id="_x0000_s1028" style="position:absolute;left:0;text-align:left;margin-left:396.35pt;margin-top:-.7pt;width:100.5pt;height:62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BRzDJCcwIAAEM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38209B63" w14:textId="35971E17" w:rsidR="00305590" w:rsidRPr="00305590" w:rsidRDefault="00305590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8B7CB3" wp14:editId="238A0E3F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74972458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3D4D8" w14:textId="548A6B2B" w:rsidR="00305590" w:rsidRPr="008E2B4B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8E2B4B">
                              <w:rPr>
                                <w:rFonts w:ascii="Amiri" w:hAnsi="Amiri" w:cs="Amir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 w:rsidR="003F1B6C" w:rsidRPr="008E2B4B">
                              <w:rPr>
                                <w:rFonts w:ascii="Amiri" w:hAnsi="Amiri" w:cs="Amir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F1B6C" w:rsidRPr="008E2B4B">
                              <w:rPr>
                                <w:rFonts w:ascii="Amiri" w:hAnsi="Amiri" w:cs="Amir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الاحصاء</w:t>
                            </w:r>
                          </w:p>
                          <w:p w14:paraId="689BBFB2" w14:textId="56C4072F" w:rsidR="00305590" w:rsidRPr="008E2B4B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8E2B4B">
                              <w:rPr>
                                <w:rFonts w:ascii="Amiri" w:hAnsi="Amiri" w:cs="Amir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8E2B4B" w:rsidRPr="008E2B4B">
                              <w:rPr>
                                <w:rFonts w:ascii="Amiri" w:hAnsi="Amiri" w:cs="Amir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مفردات الإحصاء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8B7CB3" id="Rectangle : coins arrondis 2" o:spid="_x0000_s1029" style="position:absolute;left:0;text-align:left;margin-left:66.35pt;margin-top:1.55pt;width:323.25pt;height:58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" fillcolor="white [3201]" strokecolor="black [3213]" strokeweight="2pt">
                <v:textbox>
                  <w:txbxContent>
                    <w:p w14:paraId="09E3D4D8" w14:textId="548A6B2B" w:rsidR="00305590" w:rsidRPr="008E2B4B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8E2B4B">
                        <w:rPr>
                          <w:rFonts w:ascii="Amiri" w:hAnsi="Amiri" w:cs="Amir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 w:rsidR="003F1B6C" w:rsidRPr="008E2B4B">
                        <w:rPr>
                          <w:rFonts w:ascii="Amiri" w:hAnsi="Amiri" w:cs="Amir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3F1B6C" w:rsidRPr="008E2B4B">
                        <w:rPr>
                          <w:rFonts w:ascii="Amiri" w:hAnsi="Amiri" w:cs="Amir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الاحصاء</w:t>
                      </w:r>
                    </w:p>
                    <w:p w14:paraId="689BBFB2" w14:textId="56C4072F" w:rsidR="00305590" w:rsidRPr="008E2B4B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b/>
                          <w:bCs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8E2B4B">
                        <w:rPr>
                          <w:rFonts w:ascii="Amiri" w:hAnsi="Amiri" w:cs="Amir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8E2B4B" w:rsidRPr="008E2B4B">
                        <w:rPr>
                          <w:rFonts w:ascii="Amiri" w:hAnsi="Amiri" w:cs="Amir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مفردات الإحصاء</w:t>
                      </w:r>
                    </w:p>
                  </w:txbxContent>
                </v:textbox>
              </v:roundrect>
            </w:pict>
          </mc:Fallback>
        </mc:AlternateContent>
      </w:r>
      <w:r w:rsidR="00981E9C">
        <w:rPr>
          <w:rFonts w:cstheme="minorHAnsi"/>
          <w:sz w:val="28"/>
          <w:szCs w:val="28"/>
          <w:rtl/>
        </w:rPr>
        <w:br/>
      </w:r>
      <w:r w:rsidR="00981E9C" w:rsidRPr="00594A0A">
        <w:rPr>
          <w:rFonts w:cstheme="minorHAnsi"/>
          <w:sz w:val="28"/>
          <w:szCs w:val="28"/>
          <w:rtl/>
        </w:rPr>
        <w:br/>
      </w:r>
      <w:r w:rsidR="00981E9C" w:rsidRPr="00594A0A">
        <w:rPr>
          <w:rFonts w:cstheme="minorHAnsi"/>
          <w:sz w:val="28"/>
          <w:szCs w:val="28"/>
          <w:rtl/>
        </w:rPr>
        <w:br/>
      </w:r>
      <w:r w:rsidR="00981E9C" w:rsidRPr="00594A0A">
        <w:rPr>
          <w:rFonts w:cstheme="minorHAnsi"/>
          <w:sz w:val="28"/>
          <w:szCs w:val="28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05"/>
        <w:bidiVisual/>
        <w:tblW w:w="10812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594A0A" w:rsidRPr="00594A0A" w14:paraId="012126AC" w14:textId="77777777" w:rsidTr="008E2B4B">
        <w:tc>
          <w:tcPr>
            <w:tcW w:w="1278" w:type="dxa"/>
            <w:shd w:val="clear" w:color="auto" w:fill="FDE9D9" w:themeFill="accent6" w:themeFillTint="33"/>
          </w:tcPr>
          <w:p w14:paraId="06B9C48D" w14:textId="77777777" w:rsidR="00E531B1" w:rsidRPr="00594A0A" w:rsidRDefault="00E531B1" w:rsidP="00E531B1">
            <w:pPr>
              <w:bidi/>
              <w:ind w:right="-851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594A0A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FDE9D9" w:themeFill="accent6" w:themeFillTint="33"/>
          </w:tcPr>
          <w:p w14:paraId="1FB609E6" w14:textId="77777777" w:rsidR="00E531B1" w:rsidRPr="00594A0A" w:rsidRDefault="00E531B1" w:rsidP="00E531B1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594A0A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FDE9D9" w:themeFill="accent6" w:themeFillTint="33"/>
          </w:tcPr>
          <w:p w14:paraId="25A68AA2" w14:textId="77777777" w:rsidR="00E531B1" w:rsidRPr="00594A0A" w:rsidRDefault="00E531B1" w:rsidP="00E531B1">
            <w:pPr>
              <w:bidi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594A0A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ملاحظات</w:t>
            </w:r>
          </w:p>
        </w:tc>
      </w:tr>
      <w:tr w:rsidR="00E531B1" w:rsidRPr="00792B9B" w14:paraId="716674FB" w14:textId="77777777" w:rsidTr="00E531B1">
        <w:tc>
          <w:tcPr>
            <w:tcW w:w="1278" w:type="dxa"/>
          </w:tcPr>
          <w:p w14:paraId="6FD54257" w14:textId="77777777" w:rsidR="00E531B1" w:rsidRDefault="00E531B1" w:rsidP="00E531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35EE3BD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53B0D6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B3E028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AB0CEA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1B3132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3B09E1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F6D7DB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C39B3D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3275338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6B05FF1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5D56CD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D7BD6F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98AFF52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471EF3D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1F3DA25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3046EE6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C1F1C89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096A056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D91DD02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FD8606D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AF83979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FC1A4D0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DC687A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CA0CA8B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F86EF25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6911E34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840A0D5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66F375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968E72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4E37512" w14:textId="77777777" w:rsidR="00E531B1" w:rsidRDefault="00E531B1" w:rsidP="00E531B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50EFC39" w14:textId="77777777" w:rsidR="00E531B1" w:rsidRPr="00FB5A89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7AEED186" w14:textId="77777777" w:rsidR="00E531B1" w:rsidRDefault="00E531B1" w:rsidP="00E531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09C587B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المجتمع الإحصائي:</w:t>
            </w:r>
          </w:p>
          <w:p w14:paraId="18FB4F10" w14:textId="77777777" w:rsidR="008E2B4B" w:rsidRPr="00DB7EAA" w:rsidRDefault="008E2B4B" w:rsidP="008E2B4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</w:rPr>
              <w:t>المجتمع الإحصائي هـــــــــــو كل مجموعة تخضع لدراسة مـــــــــــــا.</w:t>
            </w:r>
          </w:p>
          <w:p w14:paraId="7C14CD42" w14:textId="77777777" w:rsidR="008E2B4B" w:rsidRPr="00DB7EAA" w:rsidRDefault="008E2B4B" w:rsidP="008E2B4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51362E0" w14:textId="77777777" w:rsidR="008E2B4B" w:rsidRPr="00DB7EAA" w:rsidRDefault="008E2B4B" w:rsidP="008E2B4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مثـــــــــال:</w:t>
            </w:r>
            <w:r w:rsidRPr="00DB7EAA">
              <w:rPr>
                <w:rFonts w:ascii="Amiri" w:hAnsi="Amiri" w:cs="Amiri"/>
                <w:sz w:val="26"/>
                <w:szCs w:val="26"/>
                <w:rtl/>
              </w:rPr>
              <w:t xml:space="preserve"> مجموعة طلاب جامعة مـــــــــــــا.</w:t>
            </w:r>
            <w:r w:rsidRPr="00DB7EAA">
              <w:rPr>
                <w:rFonts w:ascii="Amiri" w:hAnsi="Amiri" w:cs="Amiri"/>
                <w:sz w:val="26"/>
                <w:szCs w:val="26"/>
                <w:rtl/>
              </w:rPr>
              <w:br/>
              <w:t xml:space="preserve">                 - مجموعة عدد حوادث السيارات.</w:t>
            </w:r>
          </w:p>
          <w:p w14:paraId="13C4F5A2" w14:textId="77777777" w:rsidR="008E2B4B" w:rsidRPr="00DB7EAA" w:rsidRDefault="008E2B4B" w:rsidP="008E2B4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الوحدة </w:t>
            </w:r>
            <w:r w:rsidRPr="00DB7EAA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الإحصـــــــــــــائية:</w:t>
            </w:r>
          </w:p>
          <w:p w14:paraId="060FFB8E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يسمى كل عنصر من المجتمع الإحصائي وحدة إحصائية.</w:t>
            </w: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br/>
            </w: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br/>
              <w:t xml:space="preserve">    </w:t>
            </w: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مثـــــــال</w:t>
            </w: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>: طالب جامعي من مجموعة الطلاب</w:t>
            </w:r>
          </w:p>
          <w:p w14:paraId="2E3236CD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</w:p>
          <w:p w14:paraId="576D237F" w14:textId="77777777" w:rsidR="008E2B4B" w:rsidRPr="00DB7EAA" w:rsidRDefault="008E2B4B" w:rsidP="008E2B4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العــــــــينة:</w:t>
            </w:r>
          </w:p>
          <w:p w14:paraId="10F7B4DA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>نسمي عينة كل مجموعة جزئية غير خالية من المجتمع الإحصائي.</w:t>
            </w:r>
          </w:p>
          <w:p w14:paraId="09E1D063" w14:textId="7AD22C2D" w:rsidR="008E2B4B" w:rsidRPr="00DB7EAA" w:rsidRDefault="0064572D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>
              <w:rPr>
                <w:rFonts w:ascii="Amiri" w:hAnsi="Amiri" w:cs="Amiri"/>
                <w:noProof/>
                <w:color w:val="000000" w:themeColor="text1"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6BF5A531" wp14:editId="505FB8AB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86360</wp:posOffset>
                      </wp:positionV>
                      <wp:extent cx="1809750" cy="1847850"/>
                      <wp:effectExtent l="0" t="0" r="19050" b="19050"/>
                      <wp:wrapNone/>
                      <wp:docPr id="2036601815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0" cy="18478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F48638" w14:textId="32613A0D" w:rsidR="0064572D" w:rsidRDefault="0064572D" w:rsidP="006457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6FCE262" wp14:editId="34BCF715">
                                        <wp:extent cx="1601470" cy="1601470"/>
                                        <wp:effectExtent l="0" t="0" r="0" b="0"/>
                                        <wp:docPr id="938343718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38343718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01470" cy="16014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BF5A531" id="Rectangle 41" o:spid="_x0000_s1030" style="position:absolute;left:0;text-align:left;margin-left:-.8pt;margin-top:6.8pt;width:142.5pt;height:145.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" fillcolor="white [3201]" strokecolor="white [3212]" strokeweight="2pt">
                      <v:textbox>
                        <w:txbxContent>
                          <w:p w14:paraId="47F48638" w14:textId="32613A0D" w:rsidR="0064572D" w:rsidRDefault="0064572D" w:rsidP="006457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FCE262" wp14:editId="34BCF715">
                                  <wp:extent cx="1601470" cy="1601470"/>
                                  <wp:effectExtent l="0" t="0" r="0" b="0"/>
                                  <wp:docPr id="938343718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834371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1470" cy="1601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E2B4B"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</w:t>
            </w:r>
            <w:proofErr w:type="gramStart"/>
            <w:r w:rsidR="008E2B4B"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مثلا :</w:t>
            </w:r>
            <w:proofErr w:type="gramEnd"/>
            <w:r w:rsidR="008E2B4B"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100 طالب من مجموعة الطلاب </w:t>
            </w:r>
          </w:p>
          <w:p w14:paraId="37041A7E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</w:p>
          <w:p w14:paraId="337913EA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</w:t>
            </w: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 </w:t>
            </w:r>
          </w:p>
          <w:p w14:paraId="46FDBE11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 </w:t>
            </w: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المجتمع الإحصائي:</w:t>
            </w: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أجهزة الإعلام الآلي التي تنتجها شركة ما.</w:t>
            </w:r>
          </w:p>
          <w:p w14:paraId="0F7165A6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 </w:t>
            </w: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العينــــــة:</w:t>
            </w: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100 جهاز إعلام آلي </w:t>
            </w:r>
          </w:p>
          <w:p w14:paraId="0C55521F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 </w:t>
            </w: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الوحدة الإحصائية:</w:t>
            </w: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جهاز واحد</w:t>
            </w:r>
          </w:p>
          <w:p w14:paraId="403C274F" w14:textId="77777777" w:rsidR="008E2B4B" w:rsidRPr="00DB7EAA" w:rsidRDefault="008E2B4B" w:rsidP="008E2B4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الظاهرة </w:t>
            </w:r>
            <w:r w:rsidRPr="00DB7EAA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الإحصائية:</w:t>
            </w: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</w:t>
            </w: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br/>
            </w:r>
          </w:p>
          <w:p w14:paraId="5EBCD671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وهي الخاصة أو الصفة التي ندرسها على أفراد المجتمع وهي نوعية أو كمية:</w:t>
            </w:r>
          </w:p>
          <w:p w14:paraId="0D7B979A" w14:textId="77777777" w:rsidR="008E2B4B" w:rsidRPr="00DB7EAA" w:rsidRDefault="008E2B4B" w:rsidP="008E2B4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DB7EAA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 </w:t>
            </w: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الميزة </w:t>
            </w:r>
            <w:r w:rsidRPr="00DB7EAA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النوعية:</w:t>
            </w:r>
          </w:p>
          <w:p w14:paraId="45DA0782" w14:textId="5E97C33F" w:rsidR="008E2B4B" w:rsidRPr="00DB7EAA" w:rsidRDefault="008E2B4B" w:rsidP="000B785F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>وهي غير قابلة للقياس مثلا لون بشرة طالب، لون العينين، فصيلة الدم</w:t>
            </w:r>
          </w:p>
          <w:p w14:paraId="585EDB45" w14:textId="77777777" w:rsidR="008E2B4B" w:rsidRPr="00DB7EAA" w:rsidRDefault="008E2B4B" w:rsidP="008E2B4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الميزة </w:t>
            </w:r>
            <w:r w:rsidRPr="00DB7EAA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الكمية:</w:t>
            </w:r>
          </w:p>
          <w:p w14:paraId="4A0EC620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>وهي قابلة للقياس مثلا: أطوال، أعمار، أوزان، إنتاج............</w:t>
            </w:r>
          </w:p>
          <w:p w14:paraId="33D38E38" w14:textId="77777777" w:rsidR="008E2B4B" w:rsidRDefault="008E2B4B" w:rsidP="008E2B4B">
            <w:pPr>
              <w:bidi/>
              <w:rPr>
                <w:rFonts w:cstheme="minorHAnsi"/>
                <w:color w:val="000000" w:themeColor="text1"/>
                <w:sz w:val="28"/>
                <w:szCs w:val="28"/>
                <w:rtl/>
              </w:rPr>
            </w:pPr>
          </w:p>
          <w:p w14:paraId="5603D6F4" w14:textId="77777777" w:rsidR="008E2B4B" w:rsidRDefault="008E2B4B" w:rsidP="008E2B4B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C5A3BF5" w14:textId="77777777" w:rsidR="008E2B4B" w:rsidRPr="00DB7EAA" w:rsidRDefault="008E2B4B" w:rsidP="008E2B4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المتغير الإحصائي:</w:t>
            </w: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br/>
            </w:r>
          </w:p>
          <w:p w14:paraId="5CBB26BB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>نسمي قيم ظاهرة إحصائية متغيرا إحصائيا وهي نوعان:</w:t>
            </w:r>
          </w:p>
          <w:p w14:paraId="12C9B02C" w14:textId="77777777" w:rsidR="008E2B4B" w:rsidRPr="00DB7EAA" w:rsidRDefault="008E2B4B" w:rsidP="008E2B4B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</w:p>
          <w:p w14:paraId="5E785276" w14:textId="77777777" w:rsidR="008E2B4B" w:rsidRPr="00DB7EAA" w:rsidRDefault="008E2B4B" w:rsidP="008E2B4B">
            <w:pPr>
              <w:numPr>
                <w:ilvl w:val="0"/>
                <w:numId w:val="1"/>
              </w:numPr>
              <w:bidi/>
              <w:rPr>
                <w:rFonts w:ascii="Amiri" w:hAnsi="Amiri" w:cs="Amiri"/>
                <w:color w:val="000000" w:themeColor="text1"/>
                <w:sz w:val="26"/>
                <w:szCs w:val="26"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المتغير الإحصائي المتقطع</w:t>
            </w:r>
            <w:r w:rsidRPr="00DB7EAA">
              <w:rPr>
                <w:rFonts w:ascii="Amiri" w:hAnsi="Amiri" w:cs="Amiri"/>
                <w:b/>
                <w:bCs/>
                <w:color w:val="000000" w:themeColor="text1"/>
                <w:sz w:val="26"/>
                <w:szCs w:val="26"/>
                <w:rtl/>
              </w:rPr>
              <w:t>:</w:t>
            </w: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br/>
              <w:t xml:space="preserve">  وهو الذي يأخذ قيما يمكن عدها وحصرها مثل عدد الأخوة أو علامات تلميذ ........</w:t>
            </w:r>
          </w:p>
          <w:p w14:paraId="490067D6" w14:textId="77777777" w:rsidR="008E2B4B" w:rsidRPr="00DB7EAA" w:rsidRDefault="008E2B4B" w:rsidP="008E2B4B">
            <w:pPr>
              <w:numPr>
                <w:ilvl w:val="0"/>
                <w:numId w:val="1"/>
              </w:num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المتغير الإحصائي المستمر:</w:t>
            </w: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t xml:space="preserve"> </w:t>
            </w:r>
            <w:r w:rsidRPr="00DB7EAA"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  <w:br/>
              <w:t xml:space="preserve">وهو الذي يأخذ قيما من المجال </w:t>
            </w:r>
            <m:oMath>
              <m:d>
                <m:dPr>
                  <m:begChr m:val="["/>
                  <m:endChr m:val="["/>
                  <m:ctrlPr>
                    <w:rPr>
                      <w:rFonts w:ascii="Cambria Math" w:hAnsi="Cambria Math" w:cs="Amiri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Amiri"/>
                      <w:color w:val="000000" w:themeColor="text1"/>
                      <w:sz w:val="26"/>
                      <w:szCs w:val="26"/>
                    </w:rPr>
                    <m:t>a,b</m:t>
                  </m:r>
                </m:e>
              </m:d>
            </m:oMath>
            <w:r w:rsidRPr="00DB7EAA">
              <w:rPr>
                <w:rFonts w:ascii="Amiri" w:eastAsiaTheme="minorEastAsia" w:hAnsi="Amiri" w:cs="Amiri"/>
                <w:color w:val="000000" w:themeColor="text1"/>
                <w:sz w:val="26"/>
                <w:szCs w:val="26"/>
                <w:rtl/>
                <w:lang w:bidi="ar-DZ"/>
              </w:rPr>
              <w:t xml:space="preserve"> مثل قياس قامات التلاميذ.</w:t>
            </w:r>
            <w:r w:rsidRPr="00DB7EAA">
              <w:rPr>
                <w:rFonts w:ascii="Amiri" w:hAnsi="Amiri" w:cs="Amiri"/>
                <w:sz w:val="26"/>
                <w:szCs w:val="26"/>
                <w:rtl/>
              </w:rPr>
              <w:tab/>
            </w:r>
          </w:p>
          <w:p w14:paraId="2F9C56F5" w14:textId="77777777" w:rsidR="008E2B4B" w:rsidRPr="00DB7EAA" w:rsidRDefault="008E2B4B" w:rsidP="008E2B4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أمثــــــــــــلة:</w:t>
            </w: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br/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031"/>
              <w:gridCol w:w="2032"/>
              <w:gridCol w:w="2033"/>
              <w:gridCol w:w="2033"/>
            </w:tblGrid>
            <w:tr w:rsidR="008E2B4B" w:rsidRPr="00DB7EAA" w14:paraId="58F2D77A" w14:textId="77777777" w:rsidTr="00141C00">
              <w:tc>
                <w:tcPr>
                  <w:tcW w:w="2068" w:type="dxa"/>
                </w:tcPr>
                <w:p w14:paraId="1BC0C328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المجتمع الإحصائي</w:t>
                  </w:r>
                </w:p>
              </w:tc>
              <w:tc>
                <w:tcPr>
                  <w:tcW w:w="2068" w:type="dxa"/>
                </w:tcPr>
                <w:p w14:paraId="4D0B9A51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الوحدة الإحصائية</w:t>
                  </w:r>
                </w:p>
              </w:tc>
              <w:tc>
                <w:tcPr>
                  <w:tcW w:w="2069" w:type="dxa"/>
                </w:tcPr>
                <w:p w14:paraId="512BE586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الميزة الإحصائية كمية</w:t>
                  </w:r>
                </w:p>
              </w:tc>
              <w:tc>
                <w:tcPr>
                  <w:tcW w:w="2069" w:type="dxa"/>
                </w:tcPr>
                <w:p w14:paraId="1C112631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الميزة الإحصائية نوعية</w:t>
                  </w:r>
                </w:p>
              </w:tc>
            </w:tr>
            <w:tr w:rsidR="008E2B4B" w:rsidRPr="00DB7EAA" w14:paraId="16918A73" w14:textId="77777777" w:rsidTr="00141C00">
              <w:tc>
                <w:tcPr>
                  <w:tcW w:w="2068" w:type="dxa"/>
                </w:tcPr>
                <w:p w14:paraId="77414D91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مجموعة عمال مصانع</w:t>
                  </w:r>
                </w:p>
              </w:tc>
              <w:tc>
                <w:tcPr>
                  <w:tcW w:w="2068" w:type="dxa"/>
                </w:tcPr>
                <w:p w14:paraId="1F49A33F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العامل</w:t>
                  </w:r>
                </w:p>
              </w:tc>
              <w:tc>
                <w:tcPr>
                  <w:tcW w:w="2069" w:type="dxa"/>
                </w:tcPr>
                <w:p w14:paraId="67086D31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الأجرة الشهرية</w:t>
                  </w:r>
                </w:p>
                <w:p w14:paraId="4951F1AD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عدد الأولاد</w:t>
                  </w:r>
                </w:p>
              </w:tc>
              <w:tc>
                <w:tcPr>
                  <w:tcW w:w="2069" w:type="dxa"/>
                </w:tcPr>
                <w:p w14:paraId="67B163DE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الحالة المدنية</w:t>
                  </w:r>
                </w:p>
                <w:p w14:paraId="1B513CAD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المنصب المشغول</w:t>
                  </w:r>
                </w:p>
              </w:tc>
            </w:tr>
            <w:tr w:rsidR="008E2B4B" w:rsidRPr="00DB7EAA" w14:paraId="4AA4A739" w14:textId="77777777" w:rsidTr="00141C00">
              <w:tc>
                <w:tcPr>
                  <w:tcW w:w="2068" w:type="dxa"/>
                </w:tcPr>
                <w:p w14:paraId="687909D5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مجموعة تلاميذ ثانوية</w:t>
                  </w:r>
                </w:p>
              </w:tc>
              <w:tc>
                <w:tcPr>
                  <w:tcW w:w="2068" w:type="dxa"/>
                </w:tcPr>
                <w:p w14:paraId="067B2918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التلميذ</w:t>
                  </w:r>
                </w:p>
              </w:tc>
              <w:tc>
                <w:tcPr>
                  <w:tcW w:w="2069" w:type="dxa"/>
                </w:tcPr>
                <w:p w14:paraId="3DE422BC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الوزن</w:t>
                  </w:r>
                </w:p>
                <w:p w14:paraId="741555CB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القامة</w:t>
                  </w:r>
                </w:p>
                <w:p w14:paraId="7189423B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العلامات</w:t>
                  </w:r>
                </w:p>
              </w:tc>
              <w:tc>
                <w:tcPr>
                  <w:tcW w:w="2069" w:type="dxa"/>
                </w:tcPr>
                <w:p w14:paraId="39BECA72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الجنس</w:t>
                  </w:r>
                </w:p>
                <w:p w14:paraId="67693860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مكان الميلاد</w:t>
                  </w:r>
                </w:p>
              </w:tc>
            </w:tr>
            <w:tr w:rsidR="008E2B4B" w:rsidRPr="00DB7EAA" w14:paraId="59F4B16C" w14:textId="77777777" w:rsidTr="00141C00">
              <w:tc>
                <w:tcPr>
                  <w:tcW w:w="2068" w:type="dxa"/>
                </w:tcPr>
                <w:p w14:paraId="29B00236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مجموعة السيارات المسجلة في الولاية</w:t>
                  </w:r>
                </w:p>
              </w:tc>
              <w:tc>
                <w:tcPr>
                  <w:tcW w:w="2068" w:type="dxa"/>
                </w:tcPr>
                <w:p w14:paraId="6051968D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السيارة</w:t>
                  </w:r>
                </w:p>
              </w:tc>
              <w:tc>
                <w:tcPr>
                  <w:tcW w:w="2069" w:type="dxa"/>
                </w:tcPr>
                <w:p w14:paraId="35097D42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السعر</w:t>
                  </w:r>
                </w:p>
                <w:p w14:paraId="4817253E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الوزن</w:t>
                  </w:r>
                </w:p>
              </w:tc>
              <w:tc>
                <w:tcPr>
                  <w:tcW w:w="2069" w:type="dxa"/>
                </w:tcPr>
                <w:p w14:paraId="3AFC9450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اللون</w:t>
                  </w:r>
                </w:p>
                <w:p w14:paraId="06D2A445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شركة الصنع</w:t>
                  </w:r>
                </w:p>
              </w:tc>
            </w:tr>
          </w:tbl>
          <w:p w14:paraId="1B476B95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DF6E376" w14:textId="77777777" w:rsidR="008E2B4B" w:rsidRPr="00DB7EAA" w:rsidRDefault="008E2B4B" w:rsidP="008E2B4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السلسلة الإحصائية</w:t>
            </w:r>
          </w:p>
          <w:p w14:paraId="2380DF6A" w14:textId="77777777" w:rsidR="008E2B4B" w:rsidRPr="00DB7EAA" w:rsidRDefault="008E2B4B" w:rsidP="008E2B4B">
            <w:pPr>
              <w:bidi/>
              <w:rPr>
                <w:rFonts w:ascii="Amiri" w:hAnsi="Amiri" w:cs="Amiri"/>
                <w:sz w:val="26"/>
                <w:szCs w:val="26"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</w:rPr>
              <w:t xml:space="preserve">تسمى نتائج ظاهرة إحصائية معينة بالسلسلة الإحصائية أي أن السلسلة الإحصائية عبارة عن مجموعة الثنائيات </w:t>
            </w:r>
            <w:r w:rsidRPr="00DB7EAA">
              <w:rPr>
                <w:rFonts w:ascii="Amiri" w:hAnsi="Amiri" w:cs="Amiri"/>
                <w:position w:val="-14"/>
                <w:sz w:val="26"/>
                <w:szCs w:val="26"/>
              </w:rPr>
              <w:object w:dxaOrig="700" w:dyaOrig="400" w14:anchorId="68C60AF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.25pt;height:20.25pt" o:ole="">
                  <v:imagedata r:id="rId8" o:title=""/>
                </v:shape>
                <o:OLEObject Type="Embed" ProgID="Equation.DSMT4" ShapeID="_x0000_i1025" DrawAspect="Content" ObjectID="_1790197337" r:id="rId9"/>
              </w:object>
            </w:r>
            <w:r w:rsidRPr="00DB7EAA">
              <w:rPr>
                <w:rFonts w:ascii="Amiri" w:hAnsi="Amiri" w:cs="Amiri"/>
                <w:sz w:val="26"/>
                <w:szCs w:val="26"/>
                <w:rtl/>
              </w:rPr>
              <w:t xml:space="preserve"> حيث </w:t>
            </w:r>
            <w:r w:rsidRPr="00DB7EAA">
              <w:rPr>
                <w:rFonts w:ascii="Amiri" w:hAnsi="Amiri" w:cs="Amiri"/>
                <w:position w:val="-12"/>
                <w:sz w:val="26"/>
                <w:szCs w:val="26"/>
              </w:rPr>
              <w:object w:dxaOrig="240" w:dyaOrig="360" w14:anchorId="109EDDBA">
                <v:shape id="_x0000_i1026" type="#_x0000_t75" style="width:12pt;height:18pt" o:ole="">
                  <v:imagedata r:id="rId10" o:title=""/>
                </v:shape>
                <o:OLEObject Type="Embed" ProgID="Equation.DSMT4" ShapeID="_x0000_i1026" DrawAspect="Content" ObjectID="_1790197338" r:id="rId11"/>
              </w:object>
            </w:r>
            <w:r w:rsidRPr="00DB7EAA">
              <w:rPr>
                <w:rFonts w:ascii="Amiri" w:hAnsi="Amiri" w:cs="Amiri"/>
                <w:sz w:val="26"/>
                <w:szCs w:val="26"/>
                <w:rtl/>
              </w:rPr>
              <w:t xml:space="preserve"> هي القيم التي تأخذها الظاهرة الإحصائية و </w:t>
            </w:r>
            <w:r w:rsidRPr="00DB7EAA">
              <w:rPr>
                <w:rFonts w:ascii="Amiri" w:hAnsi="Amiri" w:cs="Amiri"/>
                <w:position w:val="-12"/>
                <w:sz w:val="26"/>
                <w:szCs w:val="26"/>
              </w:rPr>
              <w:object w:dxaOrig="240" w:dyaOrig="360" w14:anchorId="39ACED0E">
                <v:shape id="_x0000_i1027" type="#_x0000_t75" style="width:12pt;height:18pt" o:ole="">
                  <v:imagedata r:id="rId12" o:title=""/>
                </v:shape>
                <o:OLEObject Type="Embed" ProgID="Equation.DSMT4" ShapeID="_x0000_i1027" DrawAspect="Content" ObjectID="_1790197339" r:id="rId13"/>
              </w:object>
            </w:r>
          </w:p>
          <w:p w14:paraId="2207AC2B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sz w:val="26"/>
                <w:szCs w:val="26"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</w:rPr>
              <w:t xml:space="preserve">تمثل عدد المرات التي تتكرر فيها  </w:t>
            </w:r>
            <w:r w:rsidRPr="00DB7EAA">
              <w:rPr>
                <w:rFonts w:ascii="Amiri" w:hAnsi="Amiri" w:cs="Amiri"/>
                <w:position w:val="-12"/>
                <w:sz w:val="26"/>
                <w:szCs w:val="26"/>
              </w:rPr>
              <w:object w:dxaOrig="240" w:dyaOrig="360" w14:anchorId="3A0F0CAD">
                <v:shape id="_x0000_i1028" type="#_x0000_t75" style="width:12pt;height:18pt" o:ole="">
                  <v:imagedata r:id="rId10" o:title=""/>
                </v:shape>
                <o:OLEObject Type="Embed" ProgID="Equation.DSMT4" ShapeID="_x0000_i1028" DrawAspect="Content" ObjectID="_1790197340" r:id="rId14"/>
              </w:object>
            </w:r>
            <w:r w:rsidRPr="00DB7EAA">
              <w:rPr>
                <w:rFonts w:ascii="Amiri" w:hAnsi="Amiri" w:cs="Amiri"/>
                <w:sz w:val="26"/>
                <w:szCs w:val="26"/>
                <w:rtl/>
              </w:rPr>
              <w:t xml:space="preserve"> ويسمى تكرار القيمة</w:t>
            </w:r>
            <w:r w:rsidRPr="00DB7EAA">
              <w:rPr>
                <w:rFonts w:ascii="Amiri" w:hAnsi="Amiri" w:cs="Amiri"/>
                <w:sz w:val="26"/>
                <w:szCs w:val="26"/>
              </w:rPr>
              <w:t>.</w:t>
            </w:r>
          </w:p>
          <w:p w14:paraId="1B64AC1D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sz w:val="26"/>
                <w:szCs w:val="26"/>
                <w:lang w:bidi="ar-DZ"/>
              </w:rPr>
            </w:pPr>
          </w:p>
          <w:p w14:paraId="002B9ABF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ملاحظة:</w:t>
            </w:r>
          </w:p>
          <w:p w14:paraId="23DC4C6F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sz w:val="26"/>
                <w:szCs w:val="26"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</w:rPr>
              <w:t xml:space="preserve">مجموع التكرارات يساوي عدد عناصر المجموعة </w:t>
            </w:r>
            <w:r w:rsidRPr="00DB7EAA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(التكرار الكلي) ونرمز له بالرمز </w:t>
            </w:r>
            <w:r w:rsidRPr="00DB7EAA">
              <w:rPr>
                <w:rFonts w:ascii="Amiri" w:hAnsi="Amiri" w:cs="Amiri"/>
                <w:position w:val="-6"/>
                <w:sz w:val="26"/>
                <w:szCs w:val="26"/>
              </w:rPr>
              <w:object w:dxaOrig="279" w:dyaOrig="279" w14:anchorId="6E661379">
                <v:shape id="_x0000_i1029" type="#_x0000_t75" style="width:14.25pt;height:14.25pt" o:ole="">
                  <v:imagedata r:id="rId15" o:title=""/>
                </v:shape>
                <o:OLEObject Type="Embed" ProgID="Equation.DSMT4" ShapeID="_x0000_i1029" DrawAspect="Content" ObjectID="_1790197341" r:id="rId16"/>
              </w:object>
            </w:r>
          </w:p>
          <w:p w14:paraId="556CF6E5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التواتر </w:t>
            </w:r>
          </w:p>
          <w:p w14:paraId="50489CBC" w14:textId="77777777" w:rsidR="008E2B4B" w:rsidRPr="00DB7EAA" w:rsidRDefault="008E2B4B" w:rsidP="008E2B4B">
            <w:pPr>
              <w:bidi/>
              <w:rPr>
                <w:rFonts w:ascii="Amiri" w:hAnsi="Amiri" w:cs="Amiri"/>
                <w:sz w:val="26"/>
                <w:szCs w:val="26"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</w:rPr>
              <w:t xml:space="preserve">هو نسبة عدد تكرارات قيم الطبع الإحصائي إلى العدد الإجمالي للتكرارات ويرمز له بالرمز </w:t>
            </w:r>
            <w:r w:rsidRPr="00DB7EAA">
              <w:rPr>
                <w:rFonts w:ascii="Amiri" w:hAnsi="Amiri" w:cs="Amiri"/>
                <w:position w:val="-12"/>
                <w:sz w:val="26"/>
                <w:szCs w:val="26"/>
              </w:rPr>
              <w:object w:dxaOrig="240" w:dyaOrig="360" w14:anchorId="5D0605DC">
                <v:shape id="_x0000_i1030" type="#_x0000_t75" style="width:12pt;height:18pt" o:ole="">
                  <v:imagedata r:id="rId17" o:title=""/>
                </v:shape>
                <o:OLEObject Type="Embed" ProgID="Equation.DSMT4" ShapeID="_x0000_i1030" DrawAspect="Content" ObjectID="_1790197342" r:id="rId18"/>
              </w:object>
            </w:r>
            <w:r w:rsidRPr="00DB7EAA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DB7EAA">
              <w:rPr>
                <w:rFonts w:ascii="Amiri" w:hAnsi="Amiri" w:cs="Amiri"/>
                <w:sz w:val="26"/>
                <w:szCs w:val="26"/>
                <w:rtl/>
              </w:rPr>
              <w:t xml:space="preserve">أي:  </w:t>
            </w:r>
            <w:r w:rsidRPr="00DB7EAA">
              <w:rPr>
                <w:rFonts w:ascii="Amiri" w:hAnsi="Amiri" w:cs="Amiri"/>
                <w:position w:val="-24"/>
                <w:sz w:val="26"/>
                <w:szCs w:val="26"/>
              </w:rPr>
              <w:object w:dxaOrig="720" w:dyaOrig="620" w14:anchorId="4B1BC155">
                <v:shape id="_x0000_i1031" type="#_x0000_t75" style="width:36pt;height:30.75pt" o:ole="">
                  <v:imagedata r:id="rId19" o:title=""/>
                </v:shape>
                <o:OLEObject Type="Embed" ProgID="Equation.DSMT4" ShapeID="_x0000_i1031" DrawAspect="Content" ObjectID="_1790197343" r:id="rId20"/>
              </w:object>
            </w:r>
          </w:p>
          <w:p w14:paraId="0CB1C792" w14:textId="77777777" w:rsidR="008E2B4B" w:rsidRPr="00DB7EAA" w:rsidRDefault="008E2B4B" w:rsidP="008E2B4B">
            <w:pPr>
              <w:tabs>
                <w:tab w:val="left" w:pos="6290"/>
              </w:tabs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>
              <w:rPr>
                <w:rFonts w:ascii="Amiri" w:hAnsi="Amiri" w:cs="Amiri"/>
                <w:sz w:val="26"/>
                <w:szCs w:val="26"/>
                <w:rtl/>
              </w:rPr>
              <w:tab/>
            </w:r>
          </w:p>
          <w:p w14:paraId="1B41D567" w14:textId="77777777" w:rsidR="008E2B4B" w:rsidRDefault="008E2B4B" w:rsidP="008E2B4B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47A48E15" w14:textId="77777777" w:rsidR="008E2B4B" w:rsidRDefault="008E2B4B" w:rsidP="008E2B4B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0EEBA847" w14:textId="77777777" w:rsidR="008E2B4B" w:rsidRPr="008E2B4B" w:rsidRDefault="008E2B4B" w:rsidP="008E2B4B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8E2B4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مثال01:</w:t>
            </w:r>
          </w:p>
          <w:p w14:paraId="01A36DCF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</w:rPr>
              <w:t>سئل 18 طالب عن عدد الساعات التي يخصصها كل واحد منهم للمراجعة</w:t>
            </w:r>
          </w:p>
          <w:p w14:paraId="75B852A5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</w:rPr>
              <w:t>في الأسبوع الواحد فكانت النتائج كالتالي</w:t>
            </w:r>
            <w:r w:rsidRPr="00DB7EAA">
              <w:rPr>
                <w:rFonts w:ascii="Amiri" w:hAnsi="Amiri" w:cs="Amiri"/>
                <w:sz w:val="26"/>
                <w:szCs w:val="26"/>
              </w:rPr>
              <w:t>:</w:t>
            </w:r>
          </w:p>
          <w:p w14:paraId="3B4789D7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27FD2E6" w14:textId="77777777" w:rsidR="008E2B4B" w:rsidRPr="00DB7EAA" w:rsidRDefault="008E2B4B" w:rsidP="008E2B4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sz w:val="26"/>
                <w:szCs w:val="26"/>
              </w:rPr>
              <w:t>– 8 – 17 – 16 – 4 – 7 – 9 – 13 – 8 – 4 – 4 – 17 – 18 - 16</w:t>
            </w:r>
            <w:r w:rsidRPr="00DB7EAA">
              <w:rPr>
                <w:rFonts w:ascii="Amiri" w:hAnsi="Amiri" w:cs="Amiri"/>
                <w:sz w:val="26"/>
                <w:szCs w:val="26"/>
                <w:rtl/>
              </w:rPr>
              <w:t>- 11 – 10 – 6 – 5 – 12</w:t>
            </w:r>
          </w:p>
          <w:p w14:paraId="3CCA9A92" w14:textId="77777777" w:rsidR="008E2B4B" w:rsidRPr="00DB7EAA" w:rsidRDefault="008E2B4B" w:rsidP="008E2B4B">
            <w:pPr>
              <w:pStyle w:val="Paragraphedeliste"/>
              <w:numPr>
                <w:ilvl w:val="0"/>
                <w:numId w:val="24"/>
              </w:num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</w:rPr>
              <w:t>نظم المعطيات السابقة في جدول توضح فيه القيم وتكرارها وتواترها.</w:t>
            </w:r>
          </w:p>
          <w:p w14:paraId="4398A4C9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877"/>
              <w:gridCol w:w="557"/>
              <w:gridCol w:w="458"/>
              <w:gridCol w:w="625"/>
              <w:gridCol w:w="624"/>
              <w:gridCol w:w="623"/>
              <w:gridCol w:w="623"/>
              <w:gridCol w:w="623"/>
              <w:gridCol w:w="623"/>
              <w:gridCol w:w="624"/>
              <w:gridCol w:w="624"/>
              <w:gridCol w:w="624"/>
              <w:gridCol w:w="624"/>
            </w:tblGrid>
            <w:tr w:rsidR="008E2B4B" w:rsidRPr="00DB7EAA" w14:paraId="10586A40" w14:textId="77777777" w:rsidTr="00141C00">
              <w:tc>
                <w:tcPr>
                  <w:tcW w:w="881" w:type="dxa"/>
                </w:tcPr>
                <w:p w14:paraId="51F69360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القيمة</w:t>
                  </w:r>
                </w:p>
              </w:tc>
              <w:tc>
                <w:tcPr>
                  <w:tcW w:w="567" w:type="dxa"/>
                </w:tcPr>
                <w:p w14:paraId="7B80BA57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464" w:type="dxa"/>
                </w:tcPr>
                <w:p w14:paraId="14798E19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8" w:type="dxa"/>
                </w:tcPr>
                <w:p w14:paraId="164D1D8A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27730369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0256A98A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51B2D72B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54F563C4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65012A32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78BCB1C1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79FC2109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588C5413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1A8235D8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</w:tr>
            <w:tr w:rsidR="008E2B4B" w:rsidRPr="00DB7EAA" w14:paraId="0C96C857" w14:textId="77777777" w:rsidTr="00141C00">
              <w:tc>
                <w:tcPr>
                  <w:tcW w:w="881" w:type="dxa"/>
                </w:tcPr>
                <w:p w14:paraId="2AF0D75E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التكرار</w:t>
                  </w:r>
                </w:p>
              </w:tc>
              <w:tc>
                <w:tcPr>
                  <w:tcW w:w="567" w:type="dxa"/>
                </w:tcPr>
                <w:p w14:paraId="7482FAE0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464" w:type="dxa"/>
                </w:tcPr>
                <w:p w14:paraId="5FDF5963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8" w:type="dxa"/>
                </w:tcPr>
                <w:p w14:paraId="1675081B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22C49ED2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6C0D9BCE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611F0C8B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7F31211C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1AD02F9A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3FBEE74F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19BC9CAA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73D2ECDD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7DD5C295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</w:tr>
            <w:tr w:rsidR="008E2B4B" w:rsidRPr="00DB7EAA" w14:paraId="02AE5D1A" w14:textId="77777777" w:rsidTr="00141C00">
              <w:tc>
                <w:tcPr>
                  <w:tcW w:w="881" w:type="dxa"/>
                </w:tcPr>
                <w:p w14:paraId="0F906EFA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DB7EAA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التواتر</w:t>
                  </w:r>
                </w:p>
              </w:tc>
              <w:tc>
                <w:tcPr>
                  <w:tcW w:w="567" w:type="dxa"/>
                </w:tcPr>
                <w:p w14:paraId="32FE173B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464" w:type="dxa"/>
                </w:tcPr>
                <w:p w14:paraId="58CE04EE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8" w:type="dxa"/>
                </w:tcPr>
                <w:p w14:paraId="729FF7C6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7DF1548C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2E45752C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39ACEBA2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39D866BD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</w:tcPr>
                <w:p w14:paraId="3DEA460A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5F8DBE41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5BC8AE89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3CDC9F54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7" w:type="dxa"/>
                </w:tcPr>
                <w:p w14:paraId="76D92005" w14:textId="77777777" w:rsidR="008E2B4B" w:rsidRPr="00DB7EAA" w:rsidRDefault="008E2B4B" w:rsidP="000B785F">
                  <w:pPr>
                    <w:framePr w:hSpace="141" w:wrap="around" w:vAnchor="text" w:hAnchor="margin" w:xAlign="center" w:y="305"/>
                    <w:bidi/>
                    <w:ind w:right="-851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</w:tr>
          </w:tbl>
          <w:p w14:paraId="76365687" w14:textId="77777777" w:rsidR="008E2B4B" w:rsidRPr="00DB7EAA" w:rsidRDefault="008E2B4B" w:rsidP="008E2B4B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DA28012" w14:textId="77777777" w:rsidR="008E2B4B" w:rsidRPr="008E2B4B" w:rsidRDefault="008E2B4B" w:rsidP="008E2B4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8E2B4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مثال02:</w:t>
            </w:r>
          </w:p>
          <w:p w14:paraId="7E17E2DD" w14:textId="77777777" w:rsidR="008E2B4B" w:rsidRPr="00DB7EAA" w:rsidRDefault="008E2B4B" w:rsidP="008E2B4B">
            <w:pPr>
              <w:bidi/>
              <w:ind w:left="400" w:hanging="400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i/>
                <w:sz w:val="26"/>
                <w:szCs w:val="26"/>
                <w:rtl/>
              </w:rPr>
              <w:t>المخطّط بالأعمدة الآتي</w:t>
            </w:r>
            <w:r w:rsidRPr="00DB7EAA">
              <w:rPr>
                <w:rFonts w:ascii="Amiri" w:hAnsi="Amiri" w:cs="Amiri"/>
                <w:bCs/>
                <w:i/>
                <w:sz w:val="26"/>
                <w:szCs w:val="26"/>
                <w:rtl/>
              </w:rPr>
              <w:t xml:space="preserve"> </w:t>
            </w:r>
            <w:r w:rsidRPr="00DB7EAA">
              <w:rPr>
                <w:rFonts w:ascii="Amiri" w:hAnsi="Amiri" w:cs="Amiri"/>
                <w:i/>
                <w:sz w:val="26"/>
                <w:szCs w:val="26"/>
                <w:rtl/>
              </w:rPr>
              <w:t>يمثل عدد أيام العطل المرضية لعمال مؤسسة.</w:t>
            </w:r>
          </w:p>
          <w:p w14:paraId="75673E8E" w14:textId="77777777" w:rsidR="008E2B4B" w:rsidRPr="00DB7EAA" w:rsidRDefault="008E2B4B" w:rsidP="008E2B4B">
            <w:pPr>
              <w:jc w:val="center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i/>
                <w:noProof/>
                <w:sz w:val="26"/>
                <w:szCs w:val="26"/>
                <w:rtl/>
              </w:rPr>
              <w:drawing>
                <wp:inline distT="0" distB="0" distL="0" distR="0" wp14:anchorId="736CA611" wp14:editId="2A2BD19D">
                  <wp:extent cx="1790700" cy="1600200"/>
                  <wp:effectExtent l="19050" t="19050" r="0" b="0"/>
                  <wp:docPr id="192868376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6002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4D7BA9C" w14:textId="77777777" w:rsidR="008E2B4B" w:rsidRPr="00DB7EAA" w:rsidRDefault="008E2B4B" w:rsidP="008E2B4B">
            <w:pPr>
              <w:bidi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أ) عين الجدول الإحصائي للسلسلة.</w:t>
            </w:r>
          </w:p>
          <w:p w14:paraId="331EB13D" w14:textId="77777777" w:rsidR="008E2B4B" w:rsidRPr="00DB7EAA" w:rsidRDefault="008E2B4B" w:rsidP="008E2B4B">
            <w:pPr>
              <w:bidi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DB7EAA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ب) ما هو عدد عمال المؤسسة؟</w:t>
            </w:r>
          </w:p>
          <w:p w14:paraId="3B823E56" w14:textId="733BFF79" w:rsidR="008E2B4B" w:rsidRPr="00DB7EAA" w:rsidRDefault="008E2B4B" w:rsidP="008E2B4B">
            <w:pPr>
              <w:bidi/>
              <w:rPr>
                <w:rFonts w:ascii="Amiri" w:hAnsi="Amiri" w:cs="Amiri"/>
                <w:color w:val="FF0000"/>
                <w:sz w:val="26"/>
                <w:szCs w:val="26"/>
                <w:rtl/>
              </w:rPr>
            </w:pPr>
            <w:r>
              <w:rPr>
                <w:rFonts w:ascii="Amiri" w:hAnsi="Amiri" w:cs="Amiri"/>
                <w:noProof/>
                <w:color w:val="FF0000"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295680F" wp14:editId="1B359FB1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116205</wp:posOffset>
                      </wp:positionV>
                      <wp:extent cx="2228850" cy="2400300"/>
                      <wp:effectExtent l="9525" t="11430" r="9525" b="7620"/>
                      <wp:wrapNone/>
                      <wp:docPr id="1239629251" name="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28850" cy="2400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67125F" w14:textId="77777777" w:rsidR="008E2B4B" w:rsidRDefault="008E2B4B" w:rsidP="008E2B4B">
                                  <w:r>
                                    <w:fldChar w:fldCharType="begin"/>
                                  </w:r>
                                  <w:r>
                                    <w:instrText xml:space="preserve"> INCLUDEPICTURE "blob:https://www.facebook.com/23cad3a4-8d43-42f1-bc03-0d09fd19baa4" \* MERGEFORMATINET </w:instrText>
                                  </w:r>
                                  <w:r>
                                    <w:fldChar w:fldCharType="separate"/>
                                  </w:r>
                                  <w:r w:rsidR="00000000">
                                    <w:pict w14:anchorId="02D4AFC0">
                                      <v:shape id="_x0000_i1033" type="#_x0000_t75" alt="" style="width:24pt;height:24pt" o:ole=""/>
                                    </w:pict>
                                  </w:r>
                                  <w:r>
                                    <w:fldChar w:fldCharType="end"/>
                                  </w:r>
                                  <w:r w:rsidRPr="002E10E5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Pr="002E10E5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97FA74" wp14:editId="3B6FF1CF">
                                        <wp:extent cx="2036445" cy="1856105"/>
                                        <wp:effectExtent l="0" t="0" r="0" b="0"/>
                                        <wp:docPr id="238137730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55032572" name=""/>
                                                <pic:cNvPicPr/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36445" cy="18561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95680F" id="Rectangle 7" o:spid="_x0000_s1031" style="position:absolute;left:0;text-align:left;margin-left:2.6pt;margin-top:9.15pt;width:175.5pt;height:18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" strokecolor="white [3212]">
                      <v:textbox>
                        <w:txbxContent>
                          <w:p w14:paraId="3467125F" w14:textId="77777777" w:rsidR="008E2B4B" w:rsidRDefault="008E2B4B" w:rsidP="008E2B4B">
                            <w:r>
                              <w:fldChar w:fldCharType="begin"/>
                            </w:r>
                            <w:r>
                              <w:instrText xml:space="preserve"> INCLUDEPICTURE "blob:https://www.facebook.com/23cad3a4-8d43-42f1-bc03-0d09fd19baa4" \* MERGEFORMATINET </w:instrText>
                            </w:r>
                            <w:r>
                              <w:fldChar w:fldCharType="separate"/>
                            </w:r>
                            <w:r w:rsidR="00000000">
                              <w:pict w14:anchorId="02D4AFC0">
                                <v:shape id="_x0000_i1033" type="#_x0000_t75" alt="" style="width:24pt;height:24pt" o:ole=""/>
                              </w:pict>
                            </w:r>
                            <w:r>
                              <w:fldChar w:fldCharType="end"/>
                            </w:r>
                            <w:r w:rsidRPr="002E10E5">
                              <w:rPr>
                                <w:noProof/>
                              </w:rPr>
                              <w:t xml:space="preserve"> </w:t>
                            </w:r>
                            <w:r w:rsidRPr="002E10E5">
                              <w:rPr>
                                <w:noProof/>
                              </w:rPr>
                              <w:drawing>
                                <wp:inline distT="0" distB="0" distL="0" distR="0" wp14:anchorId="2297FA74" wp14:editId="3B6FF1CF">
                                  <wp:extent cx="2036445" cy="1856105"/>
                                  <wp:effectExtent l="0" t="0" r="0" b="0"/>
                                  <wp:docPr id="23813773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5032572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6445" cy="1856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9048859" w14:textId="7F2A2000" w:rsidR="008E2B4B" w:rsidRPr="000B785F" w:rsidRDefault="008E2B4B" w:rsidP="000B785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8E2B4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 03:</w:t>
            </w:r>
          </w:p>
          <w:p w14:paraId="6DEFC055" w14:textId="77777777" w:rsidR="008E2B4B" w:rsidRPr="00DB7EAA" w:rsidRDefault="008E2B4B" w:rsidP="008E2B4B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  <w:lang w:bidi="ar-DZ"/>
              </w:rPr>
              <w:t>يمثل المنحنى التالي تغير متوسطات درجات</w:t>
            </w:r>
          </w:p>
          <w:p w14:paraId="21B25C57" w14:textId="77777777" w:rsidR="008E2B4B" w:rsidRPr="00DB7EAA" w:rsidRDefault="008E2B4B" w:rsidP="008E2B4B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الحرارة المسجلة خلال السنة</w:t>
            </w:r>
          </w:p>
          <w:p w14:paraId="528D38F7" w14:textId="77777777" w:rsidR="008E2B4B" w:rsidRPr="00DB7EAA" w:rsidRDefault="008E2B4B" w:rsidP="008E2B4B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  <w:lang w:bidi="ar-DZ"/>
              </w:rPr>
              <w:t>أجب عن الأسئلة التالية:</w:t>
            </w:r>
          </w:p>
          <w:p w14:paraId="0ECF40E3" w14:textId="77777777" w:rsidR="008E2B4B" w:rsidRPr="00DB7EAA" w:rsidRDefault="008E2B4B" w:rsidP="008E2B4B">
            <w:pPr>
              <w:pStyle w:val="Paragraphedeliste"/>
              <w:numPr>
                <w:ilvl w:val="0"/>
                <w:numId w:val="24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  <w:lang w:bidi="ar-DZ"/>
              </w:rPr>
              <w:t>ما هو متوسط درجة الحرارة في شهر ماي؟</w:t>
            </w:r>
          </w:p>
          <w:p w14:paraId="3FF9002F" w14:textId="77777777" w:rsidR="008E2B4B" w:rsidRPr="00DB7EAA" w:rsidRDefault="008E2B4B" w:rsidP="008E2B4B">
            <w:pPr>
              <w:pStyle w:val="Paragraphedeliste"/>
              <w:numPr>
                <w:ilvl w:val="0"/>
                <w:numId w:val="24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  <w:lang w:bidi="ar-DZ"/>
              </w:rPr>
              <w:t>ما هما الشهران اللذان سجلت فيهما نفس</w:t>
            </w:r>
            <w:r w:rsidRPr="00DB7EAA">
              <w:rPr>
                <w:rFonts w:ascii="Amiri" w:hAnsi="Amiri" w:cs="Amiri"/>
                <w:sz w:val="26"/>
                <w:szCs w:val="26"/>
                <w:rtl/>
                <w:lang w:bidi="ar-DZ"/>
              </w:rPr>
              <w:br/>
              <w:t xml:space="preserve"> درجة الحرارة؟</w:t>
            </w:r>
          </w:p>
          <w:p w14:paraId="4E88DBFF" w14:textId="77777777" w:rsidR="008E2B4B" w:rsidRPr="00E0456C" w:rsidRDefault="008E2B4B" w:rsidP="008E2B4B">
            <w:pPr>
              <w:pStyle w:val="Paragraphedeliste"/>
              <w:numPr>
                <w:ilvl w:val="0"/>
                <w:numId w:val="24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DB7EAA">
              <w:rPr>
                <w:rFonts w:ascii="Amiri" w:hAnsi="Amiri" w:cs="Amiri"/>
                <w:sz w:val="26"/>
                <w:szCs w:val="26"/>
                <w:rtl/>
                <w:lang w:bidi="ar-DZ"/>
              </w:rPr>
              <w:t>ماهي درجة الحرارة هذه؟</w:t>
            </w:r>
          </w:p>
          <w:p w14:paraId="36E8F213" w14:textId="77777777" w:rsidR="00E531B1" w:rsidRPr="00792B9B" w:rsidRDefault="00E531B1" w:rsidP="00E531B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219B8810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BF9A63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F92BA3B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FF435A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C785F9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6B76B9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B68C2D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2C3C4B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11C797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22A420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FF54C6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641CBA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AEDB84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D284FE3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8D97BF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0363E3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21BCBB7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F62F390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26AB1D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7F3C2C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C342625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A84230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00293F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3B0876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C08803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2E9934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B84FFC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E14632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4EC939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8A807A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6F89F6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D0C5A56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DF28962" w14:textId="77777777" w:rsidR="00E531B1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8D3CE9" w14:textId="77777777" w:rsidR="00E531B1" w:rsidRPr="00792B9B" w:rsidRDefault="00E531B1" w:rsidP="00E531B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0F1E37E4" w14:textId="77777777" w:rsidR="00E54507" w:rsidRDefault="00E54507" w:rsidP="00567DAE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267F167" wp14:editId="58A4C001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440140235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08A68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4CFA98E3" w14:textId="77777777" w:rsidR="00E54507" w:rsidRPr="00E0456C" w:rsidRDefault="00E54507" w:rsidP="00567DAE">
                            <w:pPr>
                              <w:bidi/>
                              <w:rPr>
                                <w:rFonts w:ascii="Amiri" w:hAnsi="Amiri" w:cs="Amiri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Pr="00567DAE">
                              <w:rPr>
                                <w:rFonts w:ascii="Amiri" w:hAnsi="Amiri" w:cs="Amir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E0456C">
                              <w:rPr>
                                <w:rFonts w:ascii="Amiri" w:hAnsi="Amiri" w:cs="Amir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انشاء المدرج التكراري لسلسلة منظمة </w:t>
                            </w:r>
                            <w:r w:rsidRPr="00E0456C">
                              <w:rPr>
                                <w:rFonts w:ascii="Amiri" w:hAnsi="Amiri" w:cs="Amir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في</w:t>
                            </w:r>
                            <w:r w:rsidRPr="00E0456C">
                              <w:rPr>
                                <w:rFonts w:ascii="Amiri" w:hAnsi="Amiri" w:cs="Amir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فئات مختلفة الطول</w:t>
                            </w:r>
                          </w:p>
                          <w:p w14:paraId="44C825E4" w14:textId="77777777" w:rsidR="00E54507" w:rsidRPr="00567DAE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67F167" id="_x0000_s1032" style="position:absolute;left:0;text-align:left;margin-left:-46.15pt;margin-top:66.05pt;width:543pt;height:53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Bp+dlVcgIAAEQ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5EF08A68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4CFA98E3" w14:textId="77777777" w:rsidR="00E54507" w:rsidRPr="00E0456C" w:rsidRDefault="00E54507" w:rsidP="00567DAE">
                      <w:pPr>
                        <w:bidi/>
                        <w:rPr>
                          <w:rFonts w:ascii="Amiri" w:hAnsi="Amiri" w:cs="Amiri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Pr="00567DAE">
                        <w:rPr>
                          <w:rFonts w:ascii="Amiri" w:hAnsi="Amiri" w:cs="Amiri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E0456C">
                        <w:rPr>
                          <w:rFonts w:ascii="Amiri" w:hAnsi="Amiri" w:cs="Amiri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انشاء المدرج التكراري لسلسلة منظمة </w:t>
                      </w:r>
                      <w:r w:rsidRPr="00E0456C">
                        <w:rPr>
                          <w:rFonts w:ascii="Amiri" w:hAnsi="Amiri" w:cs="Amiri" w:hint="cs"/>
                          <w:b/>
                          <w:bCs/>
                          <w:sz w:val="26"/>
                          <w:szCs w:val="26"/>
                          <w:rtl/>
                        </w:rPr>
                        <w:t>في</w:t>
                      </w:r>
                      <w:r w:rsidRPr="00E0456C">
                        <w:rPr>
                          <w:rFonts w:ascii="Amiri" w:hAnsi="Amiri" w:cs="Amiri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فئات مختلفة الطول</w:t>
                      </w:r>
                    </w:p>
                    <w:p w14:paraId="44C825E4" w14:textId="77777777" w:rsidR="00E54507" w:rsidRPr="00567DAE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66BA0F" wp14:editId="56FCA72B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1128172604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DAF60" w14:textId="77777777" w:rsidR="00E54507" w:rsidRPr="00305590" w:rsidRDefault="00E54507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ساعة</w:t>
                            </w:r>
                          </w:p>
                          <w:p w14:paraId="37CDC54D" w14:textId="77777777" w:rsidR="00E54507" w:rsidRDefault="00E54507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66BA0F" id="_x0000_s1033" style="position:absolute;left:0;text-align:left;margin-left:-44.65pt;margin-top:.8pt;width:100.5pt;height:58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ChYI2QcgIAAEQ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52CDAF60" w14:textId="77777777" w:rsidR="00E54507" w:rsidRPr="00305590" w:rsidRDefault="00E54507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ساعة</w:t>
                      </w:r>
                    </w:p>
                    <w:p w14:paraId="37CDC54D" w14:textId="77777777" w:rsidR="00E54507" w:rsidRDefault="00E54507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5A5EEAB" wp14:editId="39C1EBFD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59630025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43FC1" w14:textId="77777777" w:rsidR="00E54507" w:rsidRPr="00305590" w:rsidRDefault="00E54507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5EEAB" id="_x0000_s1034" style="position:absolute;left:0;text-align:left;margin-left:396.35pt;margin-top:-.7pt;width:100.5pt;height:6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HouL/n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45143FC1" w14:textId="77777777" w:rsidR="00E54507" w:rsidRPr="00305590" w:rsidRDefault="00E54507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8728E4" wp14:editId="5F38A6D1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852534254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E538D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الاحصاء</w:t>
                            </w:r>
                          </w:p>
                          <w:p w14:paraId="5DD82535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07FC1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المدرج التكراري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8728E4" id="_x0000_s1035" style="position:absolute;left:0;text-align:left;margin-left:66.35pt;margin-top:1.55pt;width:323.25pt;height:58.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7sHTjn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5EFE538D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الاحصاء</w:t>
                      </w:r>
                    </w:p>
                    <w:p w14:paraId="5DD82535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207FC1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المدرج التكراري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35"/>
        <w:bidiVisual/>
        <w:tblW w:w="10812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E54507" w:rsidRPr="00792B9B" w14:paraId="49A00275" w14:textId="77777777" w:rsidTr="00567DAE">
        <w:tc>
          <w:tcPr>
            <w:tcW w:w="1278" w:type="dxa"/>
            <w:shd w:val="clear" w:color="auto" w:fill="FDE9D9" w:themeFill="accent6" w:themeFillTint="33"/>
          </w:tcPr>
          <w:p w14:paraId="1552E24C" w14:textId="77777777" w:rsidR="00E54507" w:rsidRPr="00567DAE" w:rsidRDefault="00E54507" w:rsidP="00567DAE">
            <w:pPr>
              <w:bidi/>
              <w:ind w:right="-851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567DAE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FDE9D9" w:themeFill="accent6" w:themeFillTint="33"/>
          </w:tcPr>
          <w:p w14:paraId="27C0477E" w14:textId="77777777" w:rsidR="00E54507" w:rsidRPr="00567DAE" w:rsidRDefault="00E54507" w:rsidP="00567DAE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567DAE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FDE9D9" w:themeFill="accent6" w:themeFillTint="33"/>
          </w:tcPr>
          <w:p w14:paraId="16836400" w14:textId="77777777" w:rsidR="00E54507" w:rsidRPr="00567DAE" w:rsidRDefault="00E54507" w:rsidP="00567DAE">
            <w:pPr>
              <w:bidi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567DAE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ملاحظات</w:t>
            </w:r>
          </w:p>
        </w:tc>
      </w:tr>
      <w:tr w:rsidR="00E54507" w:rsidRPr="00792B9B" w14:paraId="54166DD6" w14:textId="77777777" w:rsidTr="00567DAE">
        <w:tc>
          <w:tcPr>
            <w:tcW w:w="1278" w:type="dxa"/>
          </w:tcPr>
          <w:p w14:paraId="1A8B0DA9" w14:textId="77777777" w:rsidR="00E54507" w:rsidRDefault="00E54507" w:rsidP="00567DA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397C6FD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0B9B366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242193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28F638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7A98E3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480E6F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5EAD97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363798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FFB5D5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EF90A2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8C720B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FFFC5A5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24E26E2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B365AB6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F42AAD9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BA1102D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CF67898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67D4EF0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04A206F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6CB1498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7E1F5FD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2A6E4E5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7A7F3F1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1463AB9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E477A56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72D18C0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81B399F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77E4143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19A592A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95B9871" w14:textId="77777777" w:rsidR="00E54507" w:rsidRDefault="00E54507" w:rsidP="00567DAE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9F40E60" w14:textId="77777777" w:rsidR="00E54507" w:rsidRPr="00FB5A89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32D8654C" w14:textId="77777777" w:rsidR="00E54507" w:rsidRPr="00792B9B" w:rsidRDefault="00E54507" w:rsidP="00567DA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2B2E815" w14:textId="77777777" w:rsidR="00E54507" w:rsidRPr="00E0456C" w:rsidRDefault="00E54507" w:rsidP="00567DAE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E0456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المدرج التــــــكراري لسلسلة منظمة </w:t>
            </w:r>
            <w:proofErr w:type="spellStart"/>
            <w:r w:rsidRPr="00E0456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فيى</w:t>
            </w:r>
            <w:proofErr w:type="spellEnd"/>
            <w:r w:rsidRPr="00E0456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فئات مختلفة الطول</w:t>
            </w:r>
          </w:p>
          <w:p w14:paraId="147E2E72" w14:textId="77777777" w:rsidR="00E54507" w:rsidRPr="00E0456C" w:rsidRDefault="00E54507" w:rsidP="00567DAE">
            <w:pPr>
              <w:tabs>
                <w:tab w:val="left" w:pos="5840"/>
              </w:tabs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>
              <w:rPr>
                <w:rFonts w:ascii="Amiri" w:hAnsi="Amiri" w:cs="Amiri"/>
                <w:sz w:val="26"/>
                <w:szCs w:val="26"/>
                <w:rtl/>
              </w:rPr>
              <w:tab/>
            </w:r>
          </w:p>
          <w:p w14:paraId="47C88376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E0456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طريقة:</w:t>
            </w:r>
          </w:p>
          <w:p w14:paraId="72681A9C" w14:textId="77777777" w:rsidR="00E54507" w:rsidRPr="00E0456C" w:rsidRDefault="00E54507" w:rsidP="00567DAE">
            <w:pPr>
              <w:shd w:val="clear" w:color="auto" w:fill="FFFFFF" w:themeFill="background1"/>
              <w:bidi/>
              <w:ind w:left="93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الفئات مختلفة الأطوال، تحافظ على تناسب المساحات مع </w:t>
            </w:r>
            <w:r w:rsidRPr="00E0456C">
              <w:rPr>
                <w:rFonts w:ascii="Amiri" w:hAnsi="Amiri" w:cs="Amiri" w:hint="cs"/>
                <w:i/>
                <w:sz w:val="26"/>
                <w:szCs w:val="26"/>
                <w:rtl/>
              </w:rPr>
              <w:t>التّكرارات،</w: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بالطريقة الآتية:</w:t>
            </w:r>
          </w:p>
          <w:p w14:paraId="1ED1BD39" w14:textId="77777777" w:rsidR="00E54507" w:rsidRDefault="00E54507" w:rsidP="00567DAE">
            <w:pPr>
              <w:bidi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نمثل الفئة التّي لها أصغر طول </w:t>
            </w:r>
            <w:r w:rsidRPr="00E0456C">
              <w:rPr>
                <w:rFonts w:ascii="Amiri" w:hAnsi="Amiri" w:cs="Amiri"/>
                <w:i/>
                <w:sz w:val="26"/>
                <w:szCs w:val="26"/>
              </w:rPr>
              <w:t>a</w:t>
            </w:r>
            <w:r w:rsidRPr="00E0456C">
              <w:rPr>
                <w:rFonts w:ascii="Amiri" w:hAnsi="Amiri" w:cs="Amiri" w:hint="cs"/>
                <w:i/>
                <w:sz w:val="26"/>
                <w:szCs w:val="26"/>
                <w:rtl/>
              </w:rPr>
              <w:t>،</w: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وليكن </w:t>
            </w:r>
            <w:r w:rsidRPr="00E0456C">
              <w:rPr>
                <w:rFonts w:ascii="Amiri" w:hAnsi="Amiri" w:cs="Amiri"/>
                <w:i/>
                <w:position w:val="-6"/>
                <w:sz w:val="26"/>
                <w:szCs w:val="26"/>
                <w:rtl/>
              </w:rPr>
              <w:object w:dxaOrig="200" w:dyaOrig="220" w14:anchorId="683437B1">
                <v:shape id="_x0000_i1034" type="#_x0000_t75" style="width:9.75pt;height:11.25pt" o:ole="">
                  <v:imagedata r:id="rId23" o:title=""/>
                </v:shape>
                <o:OLEObject Type="Embed" ProgID="Equation.3" ShapeID="_x0000_i1034" DrawAspect="Content" ObjectID="_1790197344" r:id="rId24"/>
              </w:objec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تكرارها بمستطيل بعداه </w:t>
            </w:r>
            <w:r w:rsidRPr="00E0456C">
              <w:rPr>
                <w:rFonts w:ascii="Amiri" w:hAnsi="Amiri" w:cs="Amiri"/>
                <w:i/>
                <w:position w:val="-6"/>
                <w:sz w:val="26"/>
                <w:szCs w:val="26"/>
                <w:rtl/>
              </w:rPr>
              <w:object w:dxaOrig="200" w:dyaOrig="220" w14:anchorId="36496182">
                <v:shape id="_x0000_i1035" type="#_x0000_t75" style="width:9.75pt;height:11.25pt" o:ole="">
                  <v:imagedata r:id="rId25" o:title=""/>
                </v:shape>
                <o:OLEObject Type="Embed" ProgID="Equation.3" ShapeID="_x0000_i1035" DrawAspect="Content" ObjectID="_1790197345" r:id="rId26"/>
              </w:objec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و</w:t>
            </w:r>
            <w:r w:rsidRPr="00E0456C">
              <w:rPr>
                <w:rFonts w:ascii="Amiri" w:hAnsi="Amiri" w:cs="Amiri"/>
                <w:i/>
                <w:position w:val="-6"/>
                <w:sz w:val="26"/>
                <w:szCs w:val="26"/>
                <w:rtl/>
              </w:rPr>
              <w:object w:dxaOrig="200" w:dyaOrig="220" w14:anchorId="382E9AC2">
                <v:shape id="_x0000_i1036" type="#_x0000_t75" style="width:9.75pt;height:11.25pt" o:ole="">
                  <v:imagedata r:id="rId23" o:title=""/>
                </v:shape>
                <o:OLEObject Type="Embed" ProgID="Equation.3" ShapeID="_x0000_i1036" DrawAspect="Content" ObjectID="_1790197346" r:id="rId27"/>
              </w:objec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.</w:t>
            </w:r>
          </w:p>
          <w:p w14:paraId="6F54F292" w14:textId="77777777" w:rsidR="00E54507" w:rsidRDefault="00E54507" w:rsidP="00567DAE">
            <w:pPr>
              <w:bidi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E0456C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فيما يخص أي فئة أخرى (طولها </w:t>
            </w:r>
            <w:r w:rsidRPr="00E0456C">
              <w:rPr>
                <w:rFonts w:ascii="Amiri" w:hAnsi="Amiri" w:cs="Amiri"/>
                <w:i/>
                <w:color w:val="FF0000"/>
                <w:position w:val="-12"/>
                <w:sz w:val="26"/>
                <w:szCs w:val="26"/>
                <w:rtl/>
              </w:rPr>
              <w:object w:dxaOrig="240" w:dyaOrig="360" w14:anchorId="6EF3D8D8">
                <v:shape id="_x0000_i1037" type="#_x0000_t75" style="width:12pt;height:18.75pt" o:ole="">
                  <v:imagedata r:id="rId28" o:title=""/>
                </v:shape>
                <o:OLEObject Type="Embed" ProgID="Equation.3" ShapeID="_x0000_i1037" DrawAspect="Content" ObjectID="_1790197347" r:id="rId29"/>
              </w:object>
            </w:r>
            <w:r w:rsidRPr="00E0456C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  </w:t>
            </w:r>
            <w:r w:rsidRPr="00E0456C">
              <w:rPr>
                <w:rFonts w:ascii="Amiri" w:hAnsi="Amiri" w:cs="Amiri" w:hint="cs"/>
                <w:i/>
                <w:color w:val="FF0000"/>
                <w:sz w:val="26"/>
                <w:szCs w:val="26"/>
                <w:rtl/>
              </w:rPr>
              <w:t>وتكرارها</w:t>
            </w:r>
            <w:r w:rsidRPr="00E0456C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 </w:t>
            </w:r>
            <w:r w:rsidRPr="00E0456C">
              <w:rPr>
                <w:rFonts w:ascii="Amiri" w:hAnsi="Amiri" w:cs="Amiri"/>
                <w:i/>
                <w:color w:val="FF0000"/>
                <w:position w:val="-12"/>
                <w:sz w:val="26"/>
                <w:szCs w:val="26"/>
              </w:rPr>
              <w:object w:dxaOrig="240" w:dyaOrig="360" w14:anchorId="1BD2C48A">
                <v:shape id="_x0000_i1038" type="#_x0000_t75" style="width:12pt;height:18.75pt" o:ole="">
                  <v:imagedata r:id="rId30" o:title=""/>
                </v:shape>
                <o:OLEObject Type="Embed" ProgID="Equation.DSMT4" ShapeID="_x0000_i1038" DrawAspect="Content" ObjectID="_1790197348" r:id="rId31"/>
              </w:object>
            </w:r>
            <w:r w:rsidRPr="00E0456C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 )</w: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:</w:t>
            </w:r>
          </w:p>
          <w:p w14:paraId="28EAB417" w14:textId="77777777" w:rsidR="00E54507" w:rsidRPr="00E0456C" w:rsidRDefault="00E54507" w:rsidP="00567DAE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نعيّن العدد الحقيقي </w:t>
            </w:r>
            <w:r w:rsidRPr="00E0456C">
              <w:rPr>
                <w:rFonts w:ascii="Amiri" w:hAnsi="Amiri" w:cs="Amiri"/>
                <w:i/>
                <w:position w:val="-12"/>
                <w:sz w:val="26"/>
                <w:szCs w:val="26"/>
              </w:rPr>
              <w:object w:dxaOrig="240" w:dyaOrig="360" w14:anchorId="7FCAB586">
                <v:shape id="_x0000_i1039" type="#_x0000_t75" style="width:15.75pt;height:18.75pt" o:ole="">
                  <v:imagedata r:id="rId32" o:title=""/>
                </v:shape>
                <o:OLEObject Type="Embed" ProgID="Equation.DSMT4" ShapeID="_x0000_i1039" DrawAspect="Content" ObjectID="_1790197349" r:id="rId33"/>
              </w:objec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من العلاقة  </w:t>
            </w:r>
            <w:r w:rsidRPr="00E0456C">
              <w:rPr>
                <w:rFonts w:ascii="Amiri" w:hAnsi="Amiri" w:cs="Amiri"/>
                <w:i/>
                <w:position w:val="-6"/>
                <w:sz w:val="26"/>
                <w:szCs w:val="26"/>
                <w:rtl/>
              </w:rPr>
              <w:object w:dxaOrig="200" w:dyaOrig="220" w14:anchorId="1EA2DC41">
                <v:shape id="_x0000_i1040" type="#_x0000_t75" style="width:9.75pt;height:11.25pt" o:ole="">
                  <v:imagedata r:id="rId25" o:title=""/>
                </v:shape>
                <o:OLEObject Type="Embed" ProgID="Equation.3" ShapeID="_x0000_i1040" DrawAspect="Content" ObjectID="_1790197350" r:id="rId34"/>
              </w:object>
            </w:r>
            <w:r w:rsidRPr="00E0456C">
              <w:rPr>
                <w:rFonts w:ascii="Amiri" w:hAnsi="Amiri" w:cs="Amiri"/>
                <w:i/>
                <w:position w:val="-12"/>
                <w:sz w:val="26"/>
                <w:szCs w:val="26"/>
              </w:rPr>
              <w:object w:dxaOrig="240" w:dyaOrig="360" w14:anchorId="68E865C7">
                <v:shape id="_x0000_i1041" type="#_x0000_t75" style="width:12pt;height:18.75pt" o:ole="">
                  <v:imagedata r:id="rId32" o:title=""/>
                </v:shape>
                <o:OLEObject Type="Embed" ProgID="Equation.DSMT4" ShapeID="_x0000_i1041" DrawAspect="Content" ObjectID="_1790197351" r:id="rId35"/>
              </w:objec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>=</w:t>
            </w:r>
            <w:r w:rsidRPr="00E0456C">
              <w:rPr>
                <w:rFonts w:ascii="Amiri" w:hAnsi="Amiri" w:cs="Amiri"/>
                <w:i/>
                <w:position w:val="-12"/>
                <w:sz w:val="26"/>
                <w:szCs w:val="26"/>
                <w:rtl/>
              </w:rPr>
              <w:object w:dxaOrig="240" w:dyaOrig="360" w14:anchorId="36957E07">
                <v:shape id="_x0000_i1042" type="#_x0000_t75" style="width:12pt;height:18.75pt" o:ole="">
                  <v:imagedata r:id="rId28" o:title=""/>
                </v:shape>
                <o:OLEObject Type="Embed" ProgID="Equation.3" ShapeID="_x0000_i1042" DrawAspect="Content" ObjectID="_1790197352" r:id="rId36"/>
              </w:objec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>، ونمثل كلّ منها بمستطيل بعداه</w:t>
            </w:r>
            <w:r w:rsidRPr="00E0456C">
              <w:rPr>
                <w:rFonts w:ascii="Amiri" w:hAnsi="Amiri" w:cs="Amiri"/>
                <w:i/>
                <w:position w:val="-12"/>
                <w:sz w:val="26"/>
                <w:szCs w:val="26"/>
                <w:rtl/>
              </w:rPr>
              <w:object w:dxaOrig="240" w:dyaOrig="360" w14:anchorId="20109A40">
                <v:shape id="_x0000_i1043" type="#_x0000_t75" style="width:12pt;height:18.75pt" o:ole="">
                  <v:imagedata r:id="rId28" o:title=""/>
                </v:shape>
                <o:OLEObject Type="Embed" ProgID="Equation.3" ShapeID="_x0000_i1043" DrawAspect="Content" ObjectID="_1790197353" r:id="rId37"/>
              </w:objec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و </w:t>
            </w:r>
            <w:r w:rsidRPr="00E0456C">
              <w:rPr>
                <w:rFonts w:ascii="Amiri" w:hAnsi="Amiri" w:cs="Amiri"/>
                <w:i/>
                <w:position w:val="-30"/>
                <w:sz w:val="26"/>
                <w:szCs w:val="26"/>
              </w:rPr>
              <w:object w:dxaOrig="300" w:dyaOrig="680" w14:anchorId="37FA5C92">
                <v:shape id="_x0000_i1044" type="#_x0000_t75" style="width:15pt;height:34.5pt" o:ole="">
                  <v:imagedata r:id="rId38" o:title=""/>
                </v:shape>
                <o:OLEObject Type="Embed" ProgID="Equation.DSMT4" ShapeID="_x0000_i1044" DrawAspect="Content" ObjectID="_1790197354" r:id="rId39"/>
              </w:objec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 </w:t>
            </w:r>
          </w:p>
          <w:p w14:paraId="4F0BA34E" w14:textId="77777777" w:rsidR="00E54507" w:rsidRPr="00E0456C" w:rsidRDefault="00E54507" w:rsidP="00567DAE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E0456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مثــــــــــــــال:</w:t>
            </w:r>
          </w:p>
          <w:p w14:paraId="0C84D615" w14:textId="77777777" w:rsidR="00E54507" w:rsidRPr="00E0456C" w:rsidRDefault="00E54507" w:rsidP="00567DAE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5F15A8F0" w14:textId="77777777" w:rsidR="00E54507" w:rsidRPr="00E0456C" w:rsidRDefault="00E54507" w:rsidP="00567DAE">
            <w:pPr>
              <w:bidi/>
              <w:rPr>
                <w:rFonts w:ascii="Amiri" w:hAnsi="Amiri" w:cs="Amiri"/>
                <w:bCs/>
                <w:i/>
                <w:sz w:val="26"/>
                <w:szCs w:val="26"/>
                <w:rtl/>
              </w:rPr>
            </w:pP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أجريت دراسة على 100 مصباح لمعرفة مدة صلاحيتها وسجلت النتائج في الجدول </w:t>
            </w:r>
            <w:r w:rsidRPr="00E0456C">
              <w:rPr>
                <w:rFonts w:ascii="Amiri" w:hAnsi="Amiri" w:cs="Amiri" w:hint="cs"/>
                <w:i/>
                <w:sz w:val="26"/>
                <w:szCs w:val="26"/>
                <w:rtl/>
              </w:rPr>
              <w:t>الاتي</w: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>:</w: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br/>
            </w:r>
          </w:p>
          <w:tbl>
            <w:tblPr>
              <w:tblStyle w:val="Grilledutableau"/>
              <w:bidiVisual/>
              <w:tblW w:w="0" w:type="auto"/>
              <w:jc w:val="center"/>
              <w:tblLook w:val="01E0" w:firstRow="1" w:lastRow="1" w:firstColumn="1" w:lastColumn="1" w:noHBand="0" w:noVBand="0"/>
            </w:tblPr>
            <w:tblGrid>
              <w:gridCol w:w="1236"/>
              <w:gridCol w:w="1236"/>
              <w:gridCol w:w="1251"/>
              <w:gridCol w:w="1251"/>
              <w:gridCol w:w="2258"/>
            </w:tblGrid>
            <w:tr w:rsidR="00E54507" w:rsidRPr="00E0456C" w14:paraId="72093E83" w14:textId="77777777" w:rsidTr="008C2DE5">
              <w:trPr>
                <w:jc w:val="center"/>
              </w:trPr>
              <w:tc>
                <w:tcPr>
                  <w:tcW w:w="0" w:type="auto"/>
                  <w:vAlign w:val="center"/>
                </w:tcPr>
                <w:bookmarkStart w:id="0" w:name="OLE_LINK1"/>
                <w:p w14:paraId="5CFED9B3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center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position w:val="-14"/>
                      <w:sz w:val="26"/>
                      <w:szCs w:val="26"/>
                    </w:rPr>
                    <w:object w:dxaOrig="1020" w:dyaOrig="400" w14:anchorId="1ABE2648">
                      <v:shape id="_x0000_i1045" type="#_x0000_t75" style="width:51pt;height:17.25pt" o:ole="">
                        <v:imagedata r:id="rId40" o:title=""/>
                      </v:shape>
                      <o:OLEObject Type="Embed" ProgID="Equation.DSMT4" ShapeID="_x0000_i1045" DrawAspect="Content" ObjectID="_1790197355" r:id="rId41"/>
                    </w:object>
                  </w:r>
                  <w:bookmarkEnd w:id="0"/>
                </w:p>
              </w:tc>
              <w:tc>
                <w:tcPr>
                  <w:tcW w:w="0" w:type="auto"/>
                  <w:vAlign w:val="center"/>
                </w:tcPr>
                <w:p w14:paraId="37F2920D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center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position w:val="-14"/>
                      <w:sz w:val="26"/>
                      <w:szCs w:val="26"/>
                    </w:rPr>
                    <w:object w:dxaOrig="1020" w:dyaOrig="400" w14:anchorId="0BCF5873">
                      <v:shape id="_x0000_i1046" type="#_x0000_t75" style="width:51pt;height:17.25pt" o:ole="">
                        <v:imagedata r:id="rId42" o:title=""/>
                      </v:shape>
                      <o:OLEObject Type="Embed" ProgID="Equation.DSMT4" ShapeID="_x0000_i1046" DrawAspect="Content" ObjectID="_1790197356" r:id="rId43"/>
                    </w:object>
                  </w:r>
                </w:p>
              </w:tc>
              <w:tc>
                <w:tcPr>
                  <w:tcW w:w="0" w:type="auto"/>
                  <w:vAlign w:val="center"/>
                </w:tcPr>
                <w:p w14:paraId="6FD9D762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center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position w:val="-14"/>
                      <w:sz w:val="26"/>
                      <w:szCs w:val="26"/>
                    </w:rPr>
                    <w:object w:dxaOrig="1040" w:dyaOrig="400" w14:anchorId="2C80E169">
                      <v:shape id="_x0000_i1047" type="#_x0000_t75" style="width:51.75pt;height:17.25pt" o:ole="">
                        <v:imagedata r:id="rId44" o:title=""/>
                      </v:shape>
                      <o:OLEObject Type="Embed" ProgID="Equation.DSMT4" ShapeID="_x0000_i1047" DrawAspect="Content" ObjectID="_1790197357" r:id="rId45"/>
                    </w:object>
                  </w:r>
                </w:p>
              </w:tc>
              <w:tc>
                <w:tcPr>
                  <w:tcW w:w="0" w:type="auto"/>
                  <w:vAlign w:val="center"/>
                </w:tcPr>
                <w:p w14:paraId="1328C291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center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position w:val="-14"/>
                      <w:sz w:val="26"/>
                      <w:szCs w:val="26"/>
                    </w:rPr>
                    <w:object w:dxaOrig="1040" w:dyaOrig="400" w14:anchorId="6754445F">
                      <v:shape id="_x0000_i1048" type="#_x0000_t75" style="width:51.75pt;height:17.25pt" o:ole="">
                        <v:imagedata r:id="rId46" o:title=""/>
                      </v:shape>
                      <o:OLEObject Type="Embed" ProgID="Equation.DSMT4" ShapeID="_x0000_i1048" DrawAspect="Content" ObjectID="_1790197358" r:id="rId47"/>
                    </w:object>
                  </w:r>
                </w:p>
              </w:tc>
              <w:tc>
                <w:tcPr>
                  <w:tcW w:w="0" w:type="auto"/>
                  <w:vAlign w:val="center"/>
                </w:tcPr>
                <w:p w14:paraId="1DBCE0D0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center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  <w:t>مدة الصلاحية بالسّاعات</w:t>
                  </w:r>
                </w:p>
              </w:tc>
            </w:tr>
            <w:tr w:rsidR="00E54507" w:rsidRPr="00E0456C" w14:paraId="3333E683" w14:textId="77777777" w:rsidTr="008C2DE5">
              <w:trPr>
                <w:jc w:val="center"/>
              </w:trPr>
              <w:tc>
                <w:tcPr>
                  <w:tcW w:w="0" w:type="auto"/>
                  <w:vAlign w:val="center"/>
                </w:tcPr>
                <w:p w14:paraId="67B01535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center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20</w:t>
                  </w:r>
                </w:p>
              </w:tc>
              <w:tc>
                <w:tcPr>
                  <w:tcW w:w="0" w:type="auto"/>
                  <w:vAlign w:val="center"/>
                </w:tcPr>
                <w:p w14:paraId="692A8890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center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45</w:t>
                  </w:r>
                </w:p>
              </w:tc>
              <w:tc>
                <w:tcPr>
                  <w:tcW w:w="0" w:type="auto"/>
                  <w:vAlign w:val="center"/>
                </w:tcPr>
                <w:p w14:paraId="1FC5F540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center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30</w:t>
                  </w:r>
                </w:p>
              </w:tc>
              <w:tc>
                <w:tcPr>
                  <w:tcW w:w="0" w:type="auto"/>
                  <w:vAlign w:val="center"/>
                </w:tcPr>
                <w:p w14:paraId="085E522C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center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</w:tcPr>
                <w:p w14:paraId="2583251F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center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  <w:t>عدد المصابيح</w:t>
                  </w:r>
                </w:p>
              </w:tc>
            </w:tr>
          </w:tbl>
          <w:p w14:paraId="691EF7AB" w14:textId="77777777" w:rsidR="00E54507" w:rsidRPr="00E0456C" w:rsidRDefault="00E54507" w:rsidP="00567DAE">
            <w:pPr>
              <w:bidi/>
              <w:ind w:right="-851"/>
              <w:rPr>
                <w:rFonts w:ascii="Amiri" w:hAnsi="Amiri" w:cs="Amiri"/>
                <w:i/>
                <w:sz w:val="26"/>
                <w:szCs w:val="26"/>
                <w:rtl/>
              </w:rPr>
            </w:pPr>
          </w:p>
          <w:p w14:paraId="64105148" w14:textId="77777777" w:rsidR="00E54507" w:rsidRPr="00E0456C" w:rsidRDefault="00E54507" w:rsidP="00567DAE">
            <w:pPr>
              <w:bidi/>
              <w:ind w:right="-851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E0456C">
              <w:rPr>
                <w:rFonts w:ascii="Amiri" w:hAnsi="Amiri" w:cs="Amiri"/>
                <w:i/>
                <w:sz w:val="26"/>
                <w:szCs w:val="26"/>
              </w:rPr>
              <w:t xml:space="preserve"> </w: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>أنشئ المدرج التّكراري لهذه السّلسلة.</w:t>
            </w:r>
          </w:p>
          <w:p w14:paraId="610B2227" w14:textId="77777777" w:rsidR="00E54507" w:rsidRPr="00E0456C" w:rsidRDefault="00E54507" w:rsidP="00567DAE">
            <w:pPr>
              <w:bidi/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rtl/>
              </w:rPr>
            </w:pPr>
          </w:p>
          <w:p w14:paraId="032A1AB2" w14:textId="77777777" w:rsidR="00E54507" w:rsidRPr="00D03799" w:rsidRDefault="00E54507" w:rsidP="00567DAE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E0456C"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u w:val="single"/>
                <w:rtl/>
              </w:rPr>
              <w:t>الحل:</w:t>
            </w:r>
          </w:p>
          <w:p w14:paraId="014EE10E" w14:textId="77777777" w:rsidR="00E54507" w:rsidRPr="00E0456C" w:rsidRDefault="00E54507" w:rsidP="00567DAE">
            <w:pPr>
              <w:jc w:val="right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أصغر طول هو: </w:t>
            </w:r>
            <w:r w:rsidRPr="00E0456C">
              <w:rPr>
                <w:rFonts w:ascii="Amiri" w:hAnsi="Amiri" w:cs="Amiri"/>
                <w:i/>
                <w:position w:val="-6"/>
                <w:sz w:val="26"/>
                <w:szCs w:val="26"/>
                <w:rtl/>
              </w:rPr>
              <w:object w:dxaOrig="800" w:dyaOrig="279" w14:anchorId="26CFD870">
                <v:shape id="_x0000_i1049" type="#_x0000_t75" style="width:54.75pt;height:16.5pt" o:ole="">
                  <v:imagedata r:id="rId48" o:title=""/>
                </v:shape>
                <o:OLEObject Type="Embed" ProgID="Equation.3" ShapeID="_x0000_i1049" DrawAspect="Content" ObjectID="_1790197359" r:id="rId49"/>
              </w:object>
            </w:r>
            <w:r w:rsidRPr="00E0456C">
              <w:rPr>
                <w:rFonts w:ascii="Amiri" w:hAnsi="Amiri" w:cs="Amiri"/>
                <w:i/>
                <w:sz w:val="26"/>
                <w:szCs w:val="26"/>
                <w:rtl/>
              </w:rPr>
              <w:t>.</w:t>
            </w:r>
          </w:p>
          <w:tbl>
            <w:tblPr>
              <w:tblStyle w:val="Grilledutableau"/>
              <w:bidiVisual/>
              <w:tblW w:w="0" w:type="auto"/>
              <w:tblLook w:val="01E0" w:firstRow="1" w:lastRow="1" w:firstColumn="1" w:lastColumn="1" w:noHBand="0" w:noVBand="0"/>
            </w:tblPr>
            <w:tblGrid>
              <w:gridCol w:w="1236"/>
              <w:gridCol w:w="1236"/>
              <w:gridCol w:w="1251"/>
              <w:gridCol w:w="1251"/>
              <w:gridCol w:w="2981"/>
            </w:tblGrid>
            <w:tr w:rsidR="00E54507" w:rsidRPr="00E0456C" w14:paraId="72562755" w14:textId="77777777" w:rsidTr="008C2DE5">
              <w:tc>
                <w:tcPr>
                  <w:tcW w:w="0" w:type="auto"/>
                  <w:vAlign w:val="center"/>
                </w:tcPr>
                <w:p w14:paraId="4A1C8704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position w:val="-14"/>
                      <w:sz w:val="26"/>
                      <w:szCs w:val="26"/>
                    </w:rPr>
                    <w:object w:dxaOrig="1020" w:dyaOrig="400" w14:anchorId="0EAF180F">
                      <v:shape id="_x0000_i1050" type="#_x0000_t75" style="width:51pt;height:15pt" o:ole="">
                        <v:imagedata r:id="rId50" o:title=""/>
                      </v:shape>
                      <o:OLEObject Type="Embed" ProgID="Equation.DSMT4" ShapeID="_x0000_i1050" DrawAspect="Content" ObjectID="_1790197360" r:id="rId51"/>
                    </w:object>
                  </w:r>
                </w:p>
              </w:tc>
              <w:tc>
                <w:tcPr>
                  <w:tcW w:w="0" w:type="auto"/>
                  <w:vAlign w:val="center"/>
                </w:tcPr>
                <w:p w14:paraId="43748661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position w:val="-14"/>
                      <w:sz w:val="26"/>
                      <w:szCs w:val="26"/>
                    </w:rPr>
                    <w:object w:dxaOrig="1020" w:dyaOrig="400" w14:anchorId="6E3AA2FB">
                      <v:shape id="_x0000_i1051" type="#_x0000_t75" style="width:51pt;height:15pt" o:ole="">
                        <v:imagedata r:id="rId52" o:title=""/>
                      </v:shape>
                      <o:OLEObject Type="Embed" ProgID="Equation.DSMT4" ShapeID="_x0000_i1051" DrawAspect="Content" ObjectID="_1790197361" r:id="rId53"/>
                    </w:object>
                  </w:r>
                </w:p>
              </w:tc>
              <w:tc>
                <w:tcPr>
                  <w:tcW w:w="0" w:type="auto"/>
                  <w:vAlign w:val="center"/>
                </w:tcPr>
                <w:p w14:paraId="68540D7B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position w:val="-14"/>
                      <w:sz w:val="26"/>
                      <w:szCs w:val="26"/>
                    </w:rPr>
                    <w:object w:dxaOrig="1040" w:dyaOrig="400" w14:anchorId="5A8B657A">
                      <v:shape id="_x0000_i1052" type="#_x0000_t75" style="width:51.75pt;height:13.5pt" o:ole="">
                        <v:imagedata r:id="rId54" o:title=""/>
                      </v:shape>
                      <o:OLEObject Type="Embed" ProgID="Equation.DSMT4" ShapeID="_x0000_i1052" DrawAspect="Content" ObjectID="_1790197362" r:id="rId55"/>
                    </w:object>
                  </w:r>
                </w:p>
              </w:tc>
              <w:tc>
                <w:tcPr>
                  <w:tcW w:w="0" w:type="auto"/>
                  <w:vAlign w:val="center"/>
                </w:tcPr>
                <w:p w14:paraId="7B960424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position w:val="-14"/>
                      <w:sz w:val="26"/>
                      <w:szCs w:val="26"/>
                    </w:rPr>
                    <w:object w:dxaOrig="1040" w:dyaOrig="400" w14:anchorId="30C0E18C">
                      <v:shape id="_x0000_i1053" type="#_x0000_t75" style="width:51.75pt;height:13.5pt" o:ole="">
                        <v:imagedata r:id="rId56" o:title=""/>
                      </v:shape>
                      <o:OLEObject Type="Embed" ProgID="Equation.DSMT4" ShapeID="_x0000_i1053" DrawAspect="Content" ObjectID="_1790197363" r:id="rId57"/>
                    </w:object>
                  </w:r>
                </w:p>
              </w:tc>
              <w:tc>
                <w:tcPr>
                  <w:tcW w:w="2981" w:type="dxa"/>
                  <w:vAlign w:val="center"/>
                </w:tcPr>
                <w:p w14:paraId="4529DED3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ind w:left="-113" w:right="-113"/>
                    <w:jc w:val="right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  <w:t>الفئات</w:t>
                  </w:r>
                </w:p>
              </w:tc>
            </w:tr>
            <w:tr w:rsidR="00E54507" w:rsidRPr="00E0456C" w14:paraId="4D5544FA" w14:textId="77777777" w:rsidTr="008C2DE5">
              <w:tc>
                <w:tcPr>
                  <w:tcW w:w="0" w:type="auto"/>
                  <w:vAlign w:val="center"/>
                </w:tcPr>
                <w:p w14:paraId="6E2FCA2F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</w:tcPr>
                <w:p w14:paraId="3A6C52E7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300</w:t>
                  </w:r>
                </w:p>
              </w:tc>
              <w:tc>
                <w:tcPr>
                  <w:tcW w:w="0" w:type="auto"/>
                  <w:vAlign w:val="center"/>
                </w:tcPr>
                <w:p w14:paraId="68B53C0F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100</w:t>
                  </w:r>
                </w:p>
              </w:tc>
              <w:tc>
                <w:tcPr>
                  <w:tcW w:w="0" w:type="auto"/>
                  <w:vAlign w:val="center"/>
                </w:tcPr>
                <w:p w14:paraId="0BCE0AFB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100</w:t>
                  </w:r>
                </w:p>
              </w:tc>
              <w:tc>
                <w:tcPr>
                  <w:tcW w:w="2981" w:type="dxa"/>
                  <w:vAlign w:val="center"/>
                </w:tcPr>
                <w:p w14:paraId="7A87F880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ind w:left="-113" w:right="-113"/>
                    <w:jc w:val="right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  <w:t>أطوال الفئات</w:t>
                  </w:r>
                </w:p>
              </w:tc>
            </w:tr>
            <w:tr w:rsidR="00E54507" w:rsidRPr="00E0456C" w14:paraId="1F3FEC46" w14:textId="77777777" w:rsidTr="008C2DE5">
              <w:tc>
                <w:tcPr>
                  <w:tcW w:w="0" w:type="auto"/>
                  <w:vAlign w:val="center"/>
                </w:tcPr>
                <w:p w14:paraId="5B441C09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20</w:t>
                  </w:r>
                </w:p>
              </w:tc>
              <w:tc>
                <w:tcPr>
                  <w:tcW w:w="0" w:type="auto"/>
                  <w:vAlign w:val="center"/>
                </w:tcPr>
                <w:p w14:paraId="5EF470B7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45</w:t>
                  </w:r>
                </w:p>
              </w:tc>
              <w:tc>
                <w:tcPr>
                  <w:tcW w:w="0" w:type="auto"/>
                  <w:vAlign w:val="center"/>
                </w:tcPr>
                <w:p w14:paraId="62950873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30</w:t>
                  </w:r>
                </w:p>
              </w:tc>
              <w:tc>
                <w:tcPr>
                  <w:tcW w:w="0" w:type="auto"/>
                  <w:vAlign w:val="center"/>
                </w:tcPr>
                <w:p w14:paraId="0A721A2B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5</w:t>
                  </w:r>
                </w:p>
              </w:tc>
              <w:tc>
                <w:tcPr>
                  <w:tcW w:w="2981" w:type="dxa"/>
                  <w:vAlign w:val="center"/>
                </w:tcPr>
                <w:p w14:paraId="566296CC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ind w:left="-113" w:right="-113"/>
                    <w:jc w:val="right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  <w:t xml:space="preserve">التّكرارات </w:t>
                  </w:r>
                  <w:r w:rsidRPr="00E0456C">
                    <w:rPr>
                      <w:rFonts w:ascii="Amiri" w:hAnsi="Amiri" w:cs="Amiri"/>
                      <w:bCs/>
                      <w:i/>
                      <w:position w:val="-12"/>
                      <w:sz w:val="26"/>
                      <w:szCs w:val="26"/>
                      <w:rtl/>
                    </w:rPr>
                    <w:object w:dxaOrig="240" w:dyaOrig="360" w14:anchorId="729984BC">
                      <v:shape id="_x0000_i1054" type="#_x0000_t75" style="width:12pt;height:18.75pt" o:ole="">
                        <v:imagedata r:id="rId58" o:title=""/>
                      </v:shape>
                      <o:OLEObject Type="Embed" ProgID="Equation.3" ShapeID="_x0000_i1054" DrawAspect="Content" ObjectID="_1790197364" r:id="rId59"/>
                    </w:object>
                  </w:r>
                </w:p>
              </w:tc>
            </w:tr>
            <w:tr w:rsidR="00E54507" w:rsidRPr="00E0456C" w14:paraId="3DEE5582" w14:textId="77777777" w:rsidTr="008C2DE5">
              <w:tc>
                <w:tcPr>
                  <w:tcW w:w="0" w:type="auto"/>
                  <w:vAlign w:val="center"/>
                </w:tcPr>
                <w:p w14:paraId="7257FCF0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</w:tcPr>
                <w:p w14:paraId="348F7647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</w:tcPr>
                <w:p w14:paraId="7EB95BA1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</w:tcPr>
                <w:p w14:paraId="27FD2786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1</w:t>
                  </w:r>
                </w:p>
              </w:tc>
              <w:tc>
                <w:tcPr>
                  <w:tcW w:w="2981" w:type="dxa"/>
                  <w:vAlign w:val="center"/>
                </w:tcPr>
                <w:p w14:paraId="35E21938" w14:textId="77777777" w:rsidR="00E54507" w:rsidRPr="00E0456C" w:rsidRDefault="00000000" w:rsidP="000B785F">
                  <w:pPr>
                    <w:framePr w:hSpace="141" w:wrap="around" w:vAnchor="text" w:hAnchor="margin" w:xAlign="center" w:y="335"/>
                    <w:ind w:left="-113" w:right="-113"/>
                    <w:jc w:val="right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Amiri"/>
                              <w:bCs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miri"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miri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sz w:val="26"/>
                          <w:szCs w:val="26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Amiri"/>
                              <w:bCs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miri"/>
                              <w:sz w:val="26"/>
                              <w:szCs w:val="26"/>
                              <w:rtl/>
                            </w:rPr>
                            <m:t>الفئة طول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miri"/>
                              <w:sz w:val="26"/>
                              <w:szCs w:val="26"/>
                              <w:rtl/>
                            </w:rPr>
                            <m:t>الفئة طول أصغر</m:t>
                          </m:r>
                        </m:den>
                      </m:f>
                    </m:oMath>
                  </m:oMathPara>
                </w:p>
              </w:tc>
            </w:tr>
            <w:tr w:rsidR="00E54507" w:rsidRPr="00E0456C" w14:paraId="6E9D9C9F" w14:textId="77777777" w:rsidTr="008C2DE5">
              <w:tc>
                <w:tcPr>
                  <w:tcW w:w="0" w:type="auto"/>
                  <w:vAlign w:val="center"/>
                </w:tcPr>
                <w:p w14:paraId="7B531FBC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10</w:t>
                  </w:r>
                </w:p>
              </w:tc>
              <w:tc>
                <w:tcPr>
                  <w:tcW w:w="0" w:type="auto"/>
                  <w:vAlign w:val="center"/>
                </w:tcPr>
                <w:p w14:paraId="3EF56263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15</w:t>
                  </w:r>
                </w:p>
              </w:tc>
              <w:tc>
                <w:tcPr>
                  <w:tcW w:w="0" w:type="auto"/>
                  <w:vAlign w:val="center"/>
                </w:tcPr>
                <w:p w14:paraId="66CC49CD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30</w:t>
                  </w:r>
                </w:p>
              </w:tc>
              <w:tc>
                <w:tcPr>
                  <w:tcW w:w="0" w:type="auto"/>
                  <w:vAlign w:val="center"/>
                </w:tcPr>
                <w:p w14:paraId="46383582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jc w:val="right"/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i/>
                      <w:sz w:val="26"/>
                      <w:szCs w:val="26"/>
                      <w:rtl/>
                    </w:rPr>
                    <w:t>5</w:t>
                  </w:r>
                </w:p>
              </w:tc>
              <w:tc>
                <w:tcPr>
                  <w:tcW w:w="2981" w:type="dxa"/>
                  <w:vAlign w:val="center"/>
                </w:tcPr>
                <w:p w14:paraId="7569959D" w14:textId="77777777" w:rsidR="00E54507" w:rsidRPr="00E0456C" w:rsidRDefault="00E54507" w:rsidP="000B785F">
                  <w:pPr>
                    <w:framePr w:hSpace="141" w:wrap="around" w:vAnchor="text" w:hAnchor="margin" w:xAlign="center" w:y="335"/>
                    <w:ind w:left="-113" w:right="-113"/>
                    <w:jc w:val="right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E0456C"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  <w:t>الارتفاعات</w:t>
                  </w:r>
                  <w:r w:rsidRPr="00E0456C">
                    <w:rPr>
                      <w:rFonts w:ascii="Amiri" w:hAnsi="Amiri" w:cs="Amiri"/>
                      <w:bCs/>
                      <w:i/>
                      <w:position w:val="-30"/>
                      <w:sz w:val="26"/>
                      <w:szCs w:val="26"/>
                    </w:rPr>
                    <w:object w:dxaOrig="300" w:dyaOrig="680" w14:anchorId="06860814">
                      <v:shape id="_x0000_i1055" type="#_x0000_t75" style="width:15pt;height:34.5pt" o:ole="">
                        <v:imagedata r:id="rId38" o:title=""/>
                      </v:shape>
                      <o:OLEObject Type="Embed" ProgID="Equation.DSMT4" ShapeID="_x0000_i1055" DrawAspect="Content" ObjectID="_1790197365" r:id="rId60"/>
                    </w:object>
                  </w:r>
                </w:p>
              </w:tc>
            </w:tr>
          </w:tbl>
          <w:p w14:paraId="2F8E71E1" w14:textId="77777777" w:rsidR="00E54507" w:rsidRDefault="00E54507" w:rsidP="00567DAE">
            <w:pPr>
              <w:bidi/>
              <w:ind w:right="-851"/>
              <w:jc w:val="both"/>
              <w:rPr>
                <w:rFonts w:cstheme="minorHAnsi"/>
                <w:i/>
                <w:sz w:val="28"/>
                <w:szCs w:val="28"/>
              </w:rPr>
            </w:pPr>
          </w:p>
          <w:p w14:paraId="06B390CB" w14:textId="77777777" w:rsidR="00E54507" w:rsidRDefault="00E54507" w:rsidP="00567DAE">
            <w:pPr>
              <w:bidi/>
              <w:jc w:val="both"/>
              <w:rPr>
                <w:rFonts w:cstheme="minorHAnsi"/>
                <w:b/>
                <w:bCs/>
                <w:i/>
                <w:color w:val="FF0000"/>
                <w:sz w:val="28"/>
                <w:szCs w:val="28"/>
                <w:u w:val="single"/>
                <w:rtl/>
              </w:rPr>
            </w:pPr>
          </w:p>
          <w:p w14:paraId="31C67D3C" w14:textId="77777777" w:rsidR="00E54507" w:rsidRPr="00D03799" w:rsidRDefault="00E54507" w:rsidP="00567DAE">
            <w:pPr>
              <w:bidi/>
              <w:jc w:val="both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D03799"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u w:val="single"/>
                <w:rtl/>
              </w:rPr>
              <w:t>إنشاء المدرج التّكراري</w:t>
            </w:r>
          </w:p>
          <w:p w14:paraId="26BF3732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10B54F2F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B6480A9" wp14:editId="79A899F9">
                      <wp:simplePos x="0" y="0"/>
                      <wp:positionH relativeFrom="column">
                        <wp:posOffset>871855</wp:posOffset>
                      </wp:positionH>
                      <wp:positionV relativeFrom="paragraph">
                        <wp:posOffset>43815</wp:posOffset>
                      </wp:positionV>
                      <wp:extent cx="3870325" cy="1775460"/>
                      <wp:effectExtent l="10160" t="10160" r="5715" b="5080"/>
                      <wp:wrapNone/>
                      <wp:docPr id="372298278" name="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70325" cy="17754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B78E6D" w14:textId="77777777" w:rsidR="00E54507" w:rsidRDefault="00E54507" w:rsidP="00567DAE">
                                  <w:r>
                                    <w:object w:dxaOrig="6930" w:dyaOrig="3180" w14:anchorId="672A7AD8">
                                      <v:shape id="_x0000_i1057" type="#_x0000_t75" style="width:273.75pt;height:125.25pt" o:ole="">
                                        <v:imagedata r:id="rId61" o:title=""/>
                                      </v:shape>
                                      <o:OLEObject Type="Embed" ProgID="PBrush" ShapeID="_x0000_i1057" DrawAspect="Content" ObjectID="_1790197435" r:id="rId62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6480A9" id="_x0000_s1036" style="position:absolute;left:0;text-align:left;margin-left:68.65pt;margin-top:3.45pt;width:304.75pt;height:139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" strokecolor="white [3212]">
                      <v:textbox>
                        <w:txbxContent>
                          <w:p w14:paraId="63B78E6D" w14:textId="77777777" w:rsidR="00E54507" w:rsidRDefault="00E54507" w:rsidP="00567DAE">
                            <w:r>
                              <w:object w:dxaOrig="6930" w:dyaOrig="3180" w14:anchorId="672A7AD8">
                                <v:shape id="_x0000_i1057" type="#_x0000_t75" style="width:273.75pt;height:125.25pt" o:ole="">
                                  <v:imagedata r:id="rId61" o:title=""/>
                                </v:shape>
                                <o:OLEObject Type="Embed" ProgID="PBrush" ShapeID="_x0000_i1057" DrawAspect="Content" ObjectID="_1790197435" r:id="rId63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6AB85A2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  <w:lang w:bidi="ar-DZ"/>
              </w:rPr>
            </w:pPr>
          </w:p>
          <w:p w14:paraId="4D325D3C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202FA848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5F5791B2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3D7D34B4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075BAB78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62CDD868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0DF4085E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65F1B7EB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05298DF0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2636E251" w14:textId="77777777" w:rsidR="00E54507" w:rsidRDefault="00E54507" w:rsidP="00567DAE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229504C2" w14:textId="77777777" w:rsidR="00E54507" w:rsidRPr="003C6545" w:rsidRDefault="00E54507" w:rsidP="00567DAE">
            <w:pPr>
              <w:bidi/>
              <w:rPr>
                <w:rFonts w:cstheme="minorHAnsi"/>
                <w:b/>
                <w:bCs/>
                <w:i/>
                <w:color w:val="FF0000"/>
                <w:sz w:val="36"/>
                <w:szCs w:val="36"/>
                <w:rtl/>
              </w:rPr>
            </w:pPr>
          </w:p>
          <w:p w14:paraId="49E45D51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  <w:r w:rsidRPr="00D03799"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  <w:t>الواجب: ت 07 ص 60</w:t>
            </w:r>
          </w:p>
          <w:p w14:paraId="58DCDA45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2BAE6DD9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5DB8DD12" w14:textId="51074B0A" w:rsidR="00E54507" w:rsidRDefault="0064572D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  <w:r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1FD6A450" wp14:editId="381A5DD3">
                      <wp:simplePos x="0" y="0"/>
                      <wp:positionH relativeFrom="column">
                        <wp:posOffset>694690</wp:posOffset>
                      </wp:positionH>
                      <wp:positionV relativeFrom="paragraph">
                        <wp:posOffset>209550</wp:posOffset>
                      </wp:positionV>
                      <wp:extent cx="3381375" cy="3248025"/>
                      <wp:effectExtent l="0" t="0" r="28575" b="28575"/>
                      <wp:wrapNone/>
                      <wp:docPr id="2104074314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1375" cy="32480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A3CAA2" w14:textId="6B2DC94A" w:rsidR="0064572D" w:rsidRDefault="0064572D" w:rsidP="006457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68FFC3D" wp14:editId="6CCCA0C6">
                                        <wp:extent cx="2800000" cy="2800000"/>
                                        <wp:effectExtent l="0" t="0" r="635" b="635"/>
                                        <wp:docPr id="303673042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03673042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00000" cy="280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D6A450" id="Rectangle 40" o:spid="_x0000_s1037" style="position:absolute;left:0;text-align:left;margin-left:54.7pt;margin-top:16.5pt;width:266.25pt;height:255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" fillcolor="white [3201]" strokecolor="white [3212]" strokeweight="2pt">
                      <v:textbox>
                        <w:txbxContent>
                          <w:p w14:paraId="15A3CAA2" w14:textId="6B2DC94A" w:rsidR="0064572D" w:rsidRDefault="0064572D" w:rsidP="006457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8FFC3D" wp14:editId="6CCCA0C6">
                                  <wp:extent cx="2800000" cy="2800000"/>
                                  <wp:effectExtent l="0" t="0" r="635" b="635"/>
                                  <wp:docPr id="30367304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3673042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0000" cy="28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805E112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349827BC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4C3939FA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4A720E20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1494C775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2AB48136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69CDC6D0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1650FD5F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3C14D6E4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0684B735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2C751F95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24495ADE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2D2FB1EB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19C951D9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5B55C4A0" w14:textId="77777777" w:rsidR="00E54507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  <w:rtl/>
              </w:rPr>
            </w:pPr>
          </w:p>
          <w:p w14:paraId="5EB722E6" w14:textId="77777777" w:rsidR="00E54507" w:rsidRPr="00D03799" w:rsidRDefault="00E54507" w:rsidP="00567DAE">
            <w:pPr>
              <w:bidi/>
              <w:rPr>
                <w:rFonts w:ascii="Amiri" w:hAnsi="Amiri" w:cs="Amiri"/>
                <w:b/>
                <w:bCs/>
                <w:i/>
                <w:noProof/>
                <w:color w:val="FF0000"/>
                <w:sz w:val="32"/>
                <w:szCs w:val="26"/>
              </w:rPr>
            </w:pPr>
          </w:p>
          <w:p w14:paraId="32C2B56F" w14:textId="77777777" w:rsidR="00E54507" w:rsidRPr="00567DAE" w:rsidRDefault="00E54507" w:rsidP="00567DA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72B74208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B6D1D85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1277D2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8B7A8B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E91CBC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00240D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73D2B3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66FDE9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27A82B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6B28E7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0CF100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8657A1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DC9209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DB0EE2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D69CA3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43FD53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5A000B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FC063E4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C4E228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24DCD4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388D5E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9410F0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5A8D18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AE3BD9D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DEE1F74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3982E0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05EAE22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4B1169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E7D8CB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7497F8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F6F617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4B8088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58ED9BF" w14:textId="77777777" w:rsidR="00E54507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4441CEC" w14:textId="77777777" w:rsidR="00E54507" w:rsidRPr="00792B9B" w:rsidRDefault="00E54507" w:rsidP="00567DA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1047ED51" w14:textId="77777777" w:rsidR="00E54507" w:rsidRPr="00792B9B" w:rsidRDefault="00E54507" w:rsidP="00C9079D">
      <w:pPr>
        <w:bidi/>
        <w:ind w:right="-851"/>
        <w:rPr>
          <w:rFonts w:cstheme="minorHAnsi"/>
          <w:sz w:val="28"/>
          <w:szCs w:val="28"/>
        </w:rPr>
      </w:pPr>
    </w:p>
    <w:p w14:paraId="7AD0BF4D" w14:textId="77777777" w:rsidR="00E54507" w:rsidRDefault="00E54507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FEE8DA6" wp14:editId="0DBCFFA9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510610824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EDFC2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504B177A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EE8DA6" id="_x0000_s1038" style="position:absolute;left:0;text-align:left;margin-left:-46.15pt;margin-top:66.05pt;width:543pt;height:53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H7uKz3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7B2EDFC2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504B177A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6A8AE85" wp14:editId="303BD9AB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117285894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8D5BD" w14:textId="77777777" w:rsidR="00E54507" w:rsidRPr="00305590" w:rsidRDefault="00E54507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546C86E8" w14:textId="77777777" w:rsidR="00E54507" w:rsidRDefault="00E54507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A8AE85" id="_x0000_s1039" style="position:absolute;left:0;text-align:left;margin-left:-44.65pt;margin-top:.8pt;width:100.5pt;height:58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B6oAnlcgIAAEQ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3938D5BD" w14:textId="77777777" w:rsidR="00E54507" w:rsidRPr="00305590" w:rsidRDefault="00E54507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546C86E8" w14:textId="77777777" w:rsidR="00E54507" w:rsidRDefault="00E54507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31A3530" wp14:editId="1F773188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46019745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2BFFE" w14:textId="77777777" w:rsidR="00E54507" w:rsidRPr="00305590" w:rsidRDefault="00E54507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1A3530" id="_x0000_s1040" style="position:absolute;left:0;text-align:left;margin-left:396.35pt;margin-top:-.7pt;width:100.5pt;height:62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xUsPi3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6DD2BFFE" w14:textId="77777777" w:rsidR="00E54507" w:rsidRPr="00305590" w:rsidRDefault="00E54507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AB3DFA3" wp14:editId="219747A9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79548910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84BB9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الاحصاء</w:t>
                            </w:r>
                          </w:p>
                          <w:p w14:paraId="079DF4BE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E27E8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التمليس بالأوساط المتحركة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B3DFA3" id="_x0000_s1041" style="position:absolute;left:0;text-align:left;margin-left:66.35pt;margin-top:1.55pt;width:323.25pt;height:58.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" fillcolor="white [3201]" strokecolor="black [3213]" strokeweight="2pt">
                <v:textbox>
                  <w:txbxContent>
                    <w:p w14:paraId="62984BB9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الاحصاء</w:t>
                      </w:r>
                    </w:p>
                    <w:p w14:paraId="079DF4BE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CE27E8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التمليس بالأوساط المتحركة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3547F57E" w14:textId="77777777" w:rsidR="00E54507" w:rsidRPr="00792B9B" w:rsidRDefault="00E54507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185"/>
        <w:gridCol w:w="8473"/>
        <w:gridCol w:w="1154"/>
      </w:tblGrid>
      <w:tr w:rsidR="00E54507" w:rsidRPr="00792B9B" w14:paraId="6AF00DDF" w14:textId="77777777" w:rsidTr="00CE27E8">
        <w:tc>
          <w:tcPr>
            <w:tcW w:w="1278" w:type="dxa"/>
            <w:shd w:val="clear" w:color="auto" w:fill="FDE9D9" w:themeFill="accent6" w:themeFillTint="33"/>
          </w:tcPr>
          <w:p w14:paraId="24A1BAD1" w14:textId="77777777" w:rsidR="00E54507" w:rsidRPr="00CE27E8" w:rsidRDefault="00E54507" w:rsidP="00305590">
            <w:pPr>
              <w:bidi/>
              <w:ind w:right="-851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CE27E8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FDE9D9" w:themeFill="accent6" w:themeFillTint="33"/>
          </w:tcPr>
          <w:p w14:paraId="6B88A7CF" w14:textId="77777777" w:rsidR="00E54507" w:rsidRPr="00CE27E8" w:rsidRDefault="00E54507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CE27E8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FDE9D9" w:themeFill="accent6" w:themeFillTint="33"/>
          </w:tcPr>
          <w:p w14:paraId="749A9FC4" w14:textId="77777777" w:rsidR="00E54507" w:rsidRPr="00CE27E8" w:rsidRDefault="00E54507" w:rsidP="00DB6768">
            <w:pPr>
              <w:bidi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CE27E8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ملاحظات</w:t>
            </w:r>
          </w:p>
        </w:tc>
      </w:tr>
      <w:tr w:rsidR="00E54507" w:rsidRPr="00792B9B" w14:paraId="5A54D44E" w14:textId="77777777" w:rsidTr="00305590">
        <w:tc>
          <w:tcPr>
            <w:tcW w:w="1278" w:type="dxa"/>
          </w:tcPr>
          <w:p w14:paraId="165124F7" w14:textId="77777777" w:rsidR="00E54507" w:rsidRDefault="00E54507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203E26F" w14:textId="77777777" w:rsidR="00E54507" w:rsidRDefault="00E54507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1299D6" w14:textId="77777777" w:rsidR="00E54507" w:rsidRDefault="00E54507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6A47498" w14:textId="77777777" w:rsidR="00E54507" w:rsidRDefault="00E54507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19BA7F" w14:textId="77777777" w:rsidR="00E54507" w:rsidRDefault="00E54507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14545C" w14:textId="77777777" w:rsidR="00E54507" w:rsidRDefault="00E54507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F50612" w14:textId="77777777" w:rsidR="00E54507" w:rsidRDefault="00E54507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F6A04E" w14:textId="77777777" w:rsidR="00E54507" w:rsidRDefault="00E54507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7099EA" w14:textId="77777777" w:rsidR="00E54507" w:rsidRDefault="00E54507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CDA514" w14:textId="77777777" w:rsidR="00E54507" w:rsidRDefault="00E54507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42BD5F" w14:textId="77777777" w:rsidR="00E54507" w:rsidRDefault="00E54507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D679577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9DDD9A9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EF403A8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23D2703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F0E75E9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8CE1AA0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5E041B1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7450DC7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F2E430A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CCEB5DE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123DA51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77B3902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D46C491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EEFA30C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A4F0249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4179F55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948609C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8AF2D9E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375E44A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CC38ED9" w14:textId="77777777" w:rsidR="00E54507" w:rsidRDefault="00E54507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54BFBDD" w14:textId="77777777" w:rsidR="00E54507" w:rsidRPr="00FB5A89" w:rsidRDefault="00E54507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5F0A2FBD" w14:textId="77777777" w:rsidR="00E54507" w:rsidRDefault="00E54507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4D6596D" w14:textId="77777777" w:rsidR="00E54507" w:rsidRPr="00245383" w:rsidRDefault="00E54507" w:rsidP="00CE27E8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ا</w:t>
            </w:r>
            <w:r w:rsidRPr="00062F7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 xml:space="preserve">لوسط الحسابي: </w:t>
            </w:r>
          </w:p>
          <w:p w14:paraId="4E31766D" w14:textId="77777777" w:rsidR="00E54507" w:rsidRPr="00062F75" w:rsidRDefault="00E54507" w:rsidP="00CE27E8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062F7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تعريف:</w:t>
            </w:r>
          </w:p>
          <w:p w14:paraId="5A99068B" w14:textId="77777777" w:rsidR="00E54507" w:rsidRPr="00062F75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062F75">
              <w:rPr>
                <w:rFonts w:ascii="Amiri" w:hAnsi="Amiri" w:cs="Amiri"/>
                <w:sz w:val="26"/>
                <w:szCs w:val="26"/>
                <w:rtl/>
              </w:rPr>
              <w:t>الوسط الحسابي للقيم</w:t>
            </w:r>
            <w:r w:rsidRPr="00062F75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279" w:dyaOrig="360" w14:anchorId="6375B3A5">
                <v:shape id="_x0000_i1058" type="#_x0000_t75" style="width:14.25pt;height:18.75pt" o:ole="">
                  <v:imagedata r:id="rId64" o:title=""/>
                </v:shape>
                <o:OLEObject Type="Embed" ProgID="Equation.3" ShapeID="_x0000_i1058" DrawAspect="Content" ObjectID="_1790197366" r:id="rId65"/>
              </w:object>
            </w:r>
            <w:r w:rsidRPr="00062F75">
              <w:rPr>
                <w:rFonts w:ascii="Amiri" w:hAnsi="Amiri" w:cs="Amiri"/>
                <w:sz w:val="26"/>
                <w:szCs w:val="26"/>
              </w:rPr>
              <w:t>,</w:t>
            </w:r>
            <w:r w:rsidRPr="00062F75">
              <w:rPr>
                <w:rFonts w:ascii="Amiri" w:hAnsi="Amiri" w:cs="Amiri"/>
                <w:sz w:val="26"/>
                <w:szCs w:val="26"/>
                <w:rtl/>
              </w:rPr>
              <w:t>....</w:t>
            </w:r>
            <w:r w:rsidRPr="00062F75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260" w:dyaOrig="360" w14:anchorId="3579BA2D">
                <v:shape id="_x0000_i1059" type="#_x0000_t75" style="width:13.5pt;height:18.75pt" o:ole="">
                  <v:imagedata r:id="rId66" o:title=""/>
                </v:shape>
                <o:OLEObject Type="Embed" ProgID="Equation.3" ShapeID="_x0000_i1059" DrawAspect="Content" ObjectID="_1790197367" r:id="rId67"/>
              </w:object>
            </w:r>
            <w:r w:rsidRPr="00062F75">
              <w:rPr>
                <w:rFonts w:ascii="Amiri" w:hAnsi="Amiri" w:cs="Amiri"/>
                <w:sz w:val="26"/>
                <w:szCs w:val="26"/>
              </w:rPr>
              <w:t>,</w:t>
            </w:r>
            <w:r w:rsidRPr="00062F75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79" w:dyaOrig="340" w14:anchorId="19E82625">
                <v:shape id="_x0000_i1060" type="#_x0000_t75" style="width:14.25pt;height:16.5pt" o:ole="">
                  <v:imagedata r:id="rId68" o:title=""/>
                </v:shape>
                <o:OLEObject Type="Embed" ProgID="Equation.3" ShapeID="_x0000_i1060" DrawAspect="Content" ObjectID="_1790197368" r:id="rId69"/>
              </w:object>
            </w:r>
            <w:r w:rsidRPr="00062F75">
              <w:rPr>
                <w:rFonts w:ascii="Amiri" w:hAnsi="Amiri" w:cs="Amiri"/>
                <w:sz w:val="26"/>
                <w:szCs w:val="26"/>
              </w:rPr>
              <w:t>,</w:t>
            </w:r>
            <w:r w:rsidRPr="00062F75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40" w14:anchorId="7A0C0C17">
                <v:shape id="_x0000_i1061" type="#_x0000_t75" style="width:12pt;height:16.5pt" o:ole="">
                  <v:imagedata r:id="rId70" o:title=""/>
                </v:shape>
                <o:OLEObject Type="Embed" ProgID="Equation.3" ShapeID="_x0000_i1061" DrawAspect="Content" ObjectID="_1790197369" r:id="rId71"/>
              </w:object>
            </w:r>
            <w:r w:rsidRPr="00062F75">
              <w:rPr>
                <w:rFonts w:ascii="Amiri" w:hAnsi="Amiri" w:cs="Amiri"/>
                <w:sz w:val="26"/>
                <w:szCs w:val="26"/>
                <w:rtl/>
              </w:rPr>
              <w:t xml:space="preserve"> التّي تكراراتها هي، على التّرتيب، </w:t>
            </w:r>
            <w:r w:rsidRPr="00062F75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279" w:dyaOrig="360" w14:anchorId="3B38C677">
                <v:shape id="_x0000_i1062" type="#_x0000_t75" style="width:14.25pt;height:18.75pt" o:ole="">
                  <v:imagedata r:id="rId72" o:title=""/>
                </v:shape>
                <o:OLEObject Type="Embed" ProgID="Equation.3" ShapeID="_x0000_i1062" DrawAspect="Content" ObjectID="_1790197370" r:id="rId73"/>
              </w:object>
            </w:r>
            <w:r w:rsidRPr="00062F75">
              <w:rPr>
                <w:rFonts w:ascii="Amiri" w:hAnsi="Amiri" w:cs="Amiri"/>
                <w:sz w:val="26"/>
                <w:szCs w:val="26"/>
              </w:rPr>
              <w:t>,</w:t>
            </w:r>
            <w:proofErr w:type="gramStart"/>
            <w:r w:rsidRPr="00062F75">
              <w:rPr>
                <w:rFonts w:ascii="Amiri" w:hAnsi="Amiri" w:cs="Amiri"/>
                <w:sz w:val="26"/>
                <w:szCs w:val="26"/>
                <w:rtl/>
              </w:rPr>
              <w:t>....</w:t>
            </w:r>
            <w:r w:rsidRPr="00062F75">
              <w:rPr>
                <w:rFonts w:ascii="Amiri" w:hAnsi="Amiri" w:cs="Amiri"/>
                <w:sz w:val="26"/>
                <w:szCs w:val="26"/>
              </w:rPr>
              <w:t>,</w:t>
            </w:r>
            <w:proofErr w:type="gramEnd"/>
            <w:r w:rsidRPr="00062F75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260" w:dyaOrig="360" w14:anchorId="0C22A3AB">
                <v:shape id="_x0000_i1063" type="#_x0000_t75" style="width:13.5pt;height:18.75pt" o:ole="">
                  <v:imagedata r:id="rId74" o:title=""/>
                </v:shape>
                <o:OLEObject Type="Embed" ProgID="Equation.3" ShapeID="_x0000_i1063" DrawAspect="Content" ObjectID="_1790197371" r:id="rId75"/>
              </w:object>
            </w:r>
            <w:r w:rsidRPr="00062F75">
              <w:rPr>
                <w:rFonts w:ascii="Amiri" w:hAnsi="Amiri" w:cs="Amiri"/>
                <w:sz w:val="26"/>
                <w:szCs w:val="26"/>
              </w:rPr>
              <w:t>,</w:t>
            </w:r>
            <w:r w:rsidRPr="00062F75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79" w:dyaOrig="340" w14:anchorId="27ED81D5">
                <v:shape id="_x0000_i1064" type="#_x0000_t75" style="width:14.25pt;height:16.5pt" o:ole="">
                  <v:imagedata r:id="rId76" o:title=""/>
                </v:shape>
                <o:OLEObject Type="Embed" ProgID="Equation.3" ShapeID="_x0000_i1064" DrawAspect="Content" ObjectID="_1790197372" r:id="rId77"/>
              </w:object>
            </w:r>
            <w:r w:rsidRPr="00062F75">
              <w:rPr>
                <w:rFonts w:ascii="Amiri" w:hAnsi="Amiri" w:cs="Amiri"/>
                <w:sz w:val="26"/>
                <w:szCs w:val="26"/>
              </w:rPr>
              <w:t>,</w:t>
            </w:r>
            <w:r w:rsidRPr="00062F75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40" w14:anchorId="5D9A9062">
                <v:shape id="_x0000_i1065" type="#_x0000_t75" style="width:12pt;height:16.5pt" o:ole="">
                  <v:imagedata r:id="rId78" o:title=""/>
                </v:shape>
                <o:OLEObject Type="Embed" ProgID="Equation.3" ShapeID="_x0000_i1065" DrawAspect="Content" ObjectID="_1790197373" r:id="rId79"/>
              </w:object>
            </w:r>
            <w:r w:rsidRPr="00062F75">
              <w:rPr>
                <w:rFonts w:ascii="Amiri" w:hAnsi="Amiri" w:cs="Amiri"/>
                <w:sz w:val="26"/>
                <w:szCs w:val="26"/>
                <w:rtl/>
              </w:rPr>
              <w:t xml:space="preserve"> هو العدد </w:t>
            </w:r>
            <w:r w:rsidRPr="00062F75">
              <w:rPr>
                <w:rFonts w:ascii="Amiri" w:hAnsi="Amiri" w:cs="Amiri"/>
                <w:position w:val="-6"/>
                <w:sz w:val="26"/>
                <w:szCs w:val="26"/>
              </w:rPr>
              <w:object w:dxaOrig="200" w:dyaOrig="340" w14:anchorId="0DA1EECC">
                <v:shape id="_x0000_i1066" type="#_x0000_t75" style="width:9.75pt;height:16.5pt" o:ole="">
                  <v:imagedata r:id="rId80" o:title=""/>
                </v:shape>
                <o:OLEObject Type="Embed" ProgID="Equation.3" ShapeID="_x0000_i1066" DrawAspect="Content" ObjectID="_1790197374" r:id="rId81"/>
              </w:object>
            </w:r>
            <w:r w:rsidRPr="00062F75">
              <w:rPr>
                <w:rFonts w:ascii="Amiri" w:hAnsi="Amiri" w:cs="Amiri"/>
                <w:sz w:val="26"/>
                <w:szCs w:val="26"/>
                <w:rtl/>
              </w:rPr>
              <w:t xml:space="preserve"> حيث </w:t>
            </w:r>
            <w:r w:rsidRPr="00062F7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</w:t>
            </w:r>
            <w:r w:rsidRPr="00062F75">
              <w:rPr>
                <w:rFonts w:ascii="Amiri" w:hAnsi="Amiri" w:cs="Amiri"/>
                <w:position w:val="-60"/>
                <w:sz w:val="26"/>
                <w:szCs w:val="26"/>
              </w:rPr>
              <w:object w:dxaOrig="4400" w:dyaOrig="1320" w14:anchorId="1852D0DE">
                <v:shape id="_x0000_i1067" type="#_x0000_t75" style="width:220.5pt;height:66pt" o:ole="">
                  <v:imagedata r:id="rId82" o:title=""/>
                </v:shape>
                <o:OLEObject Type="Embed" ProgID="Equation.DSMT4" ShapeID="_x0000_i1067" DrawAspect="Content" ObjectID="_1790197375" r:id="rId83"/>
              </w:object>
            </w:r>
          </w:p>
          <w:p w14:paraId="3B9CDF42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0C2DBBE0" w14:textId="77777777" w:rsidR="00E54507" w:rsidRPr="00245383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مثـــــــــــال 01:</w:t>
            </w:r>
          </w:p>
          <w:p w14:paraId="518D2C22" w14:textId="77777777" w:rsidR="00E54507" w:rsidRPr="00245383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245383">
              <w:rPr>
                <w:rFonts w:ascii="Amiri" w:hAnsi="Amiri" w:cs="Amiri"/>
                <w:sz w:val="26"/>
                <w:szCs w:val="26"/>
                <w:rtl/>
              </w:rPr>
              <w:t>الوسط الحسابي للسلسلة 7، 8، 11، 13، 15 هــــــــــــو: ............................</w:t>
            </w:r>
          </w:p>
          <w:p w14:paraId="2FE2F130" w14:textId="77777777" w:rsidR="00E54507" w:rsidRPr="00245383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مثـــــال 02:</w:t>
            </w:r>
          </w:p>
          <w:p w14:paraId="304B9A4D" w14:textId="77777777" w:rsidR="00E54507" w:rsidRPr="00245383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sz w:val="26"/>
                <w:szCs w:val="26"/>
                <w:rtl/>
              </w:rPr>
              <w:t xml:space="preserve">إليك السلسلة الإحصائية </w:t>
            </w:r>
            <w:r w:rsidRPr="00245383">
              <w:rPr>
                <w:rFonts w:ascii="Amiri" w:hAnsi="Amiri" w:cs="Amiri" w:hint="cs"/>
                <w:sz w:val="26"/>
                <w:szCs w:val="26"/>
                <w:rtl/>
              </w:rPr>
              <w:t>التــــــــــالية: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649"/>
              <w:gridCol w:w="1648"/>
              <w:gridCol w:w="1650"/>
              <w:gridCol w:w="1650"/>
              <w:gridCol w:w="1650"/>
            </w:tblGrid>
            <w:tr w:rsidR="00E54507" w:rsidRPr="00245383" w14:paraId="7B01DB6C" w14:textId="77777777" w:rsidTr="00141C00">
              <w:tc>
                <w:tcPr>
                  <w:tcW w:w="1654" w:type="dxa"/>
                </w:tcPr>
                <w:p w14:paraId="5F6B49F9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القيمة</w:t>
                  </w:r>
                </w:p>
              </w:tc>
              <w:tc>
                <w:tcPr>
                  <w:tcW w:w="1655" w:type="dxa"/>
                </w:tcPr>
                <w:p w14:paraId="3201B2AB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9</w:t>
                  </w:r>
                </w:p>
              </w:tc>
              <w:tc>
                <w:tcPr>
                  <w:tcW w:w="1655" w:type="dxa"/>
                </w:tcPr>
                <w:p w14:paraId="06302277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13</w:t>
                  </w:r>
                </w:p>
              </w:tc>
              <w:tc>
                <w:tcPr>
                  <w:tcW w:w="1655" w:type="dxa"/>
                </w:tcPr>
                <w:p w14:paraId="7FA6E89F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23</w:t>
                  </w:r>
                </w:p>
              </w:tc>
              <w:tc>
                <w:tcPr>
                  <w:tcW w:w="1655" w:type="dxa"/>
                </w:tcPr>
                <w:p w14:paraId="41372136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27</w:t>
                  </w:r>
                </w:p>
              </w:tc>
            </w:tr>
            <w:tr w:rsidR="00E54507" w:rsidRPr="00245383" w14:paraId="40F4C8D3" w14:textId="77777777" w:rsidTr="00141C00">
              <w:tc>
                <w:tcPr>
                  <w:tcW w:w="1654" w:type="dxa"/>
                </w:tcPr>
                <w:p w14:paraId="114BB107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التكرار</w:t>
                  </w:r>
                </w:p>
              </w:tc>
              <w:tc>
                <w:tcPr>
                  <w:tcW w:w="1655" w:type="dxa"/>
                </w:tcPr>
                <w:p w14:paraId="1FD31783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5</w:t>
                  </w:r>
                </w:p>
              </w:tc>
              <w:tc>
                <w:tcPr>
                  <w:tcW w:w="1655" w:type="dxa"/>
                </w:tcPr>
                <w:p w14:paraId="0039B863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2</w:t>
                  </w:r>
                </w:p>
              </w:tc>
              <w:tc>
                <w:tcPr>
                  <w:tcW w:w="1655" w:type="dxa"/>
                </w:tcPr>
                <w:p w14:paraId="41635F7E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3</w:t>
                  </w:r>
                </w:p>
              </w:tc>
              <w:tc>
                <w:tcPr>
                  <w:tcW w:w="1655" w:type="dxa"/>
                </w:tcPr>
                <w:p w14:paraId="1C534117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4</w:t>
                  </w:r>
                </w:p>
              </w:tc>
            </w:tr>
          </w:tbl>
          <w:p w14:paraId="09C92CB5" w14:textId="77777777" w:rsidR="00E54507" w:rsidRPr="00245383" w:rsidRDefault="00E54507" w:rsidP="00CE27E8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5C4DE5E" w14:textId="77777777" w:rsidR="00E54507" w:rsidRPr="00245383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sz w:val="26"/>
                <w:szCs w:val="26"/>
                <w:rtl/>
              </w:rPr>
              <w:t>الوسط الحسابي للسلسلة هـــو: .................................................</w:t>
            </w:r>
          </w:p>
          <w:p w14:paraId="6C9381FB" w14:textId="77777777" w:rsidR="00E54507" w:rsidRPr="00245383" w:rsidRDefault="00E54507" w:rsidP="00CE27E8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1EE5F1C" w14:textId="77777777" w:rsidR="00E54507" w:rsidRPr="00245383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ملاحظة:</w:t>
            </w:r>
          </w:p>
          <w:p w14:paraId="60C3A8C9" w14:textId="77777777" w:rsidR="00E54507" w:rsidRPr="00245383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</w:t>
            </w:r>
            <w:r w:rsidRPr="00245383">
              <w:rPr>
                <w:rFonts w:ascii="Amiri" w:hAnsi="Amiri" w:cs="Amiri"/>
                <w:sz w:val="26"/>
                <w:szCs w:val="26"/>
                <w:rtl/>
              </w:rPr>
              <w:t>إذا كانت السلسلة مستمرة تؤخذ مراكز الفئات كقيم المتغير الإحصائي.</w:t>
            </w:r>
          </w:p>
          <w:p w14:paraId="4D2F0B59" w14:textId="77777777" w:rsidR="00E54507" w:rsidRDefault="00E54507" w:rsidP="00CE27E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D3377E" w14:textId="77777777" w:rsidR="00E54507" w:rsidRPr="00245383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مثــال: </w:t>
            </w:r>
          </w:p>
          <w:p w14:paraId="62048E4D" w14:textId="77777777" w:rsidR="00E54507" w:rsidRPr="00245383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</w:t>
            </w:r>
            <w:r w:rsidRPr="00245383"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  <w:r w:rsidRPr="00245383">
              <w:rPr>
                <w:rFonts w:ascii="Amiri" w:hAnsi="Amiri" w:cs="Amiri"/>
                <w:sz w:val="26"/>
                <w:szCs w:val="26"/>
                <w:rtl/>
              </w:rPr>
              <w:t>يمثل الجدول التالي توزيع 35 عاملا حسب أجرهم في الساعة(بالدولار):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376"/>
              <w:gridCol w:w="1375"/>
              <w:gridCol w:w="1234"/>
              <w:gridCol w:w="1272"/>
              <w:gridCol w:w="1131"/>
              <w:gridCol w:w="1859"/>
            </w:tblGrid>
            <w:tr w:rsidR="00E54507" w:rsidRPr="00245383" w14:paraId="0D3C32A9" w14:textId="77777777" w:rsidTr="00141C00">
              <w:tc>
                <w:tcPr>
                  <w:tcW w:w="1379" w:type="dxa"/>
                </w:tcPr>
                <w:p w14:paraId="63D3FC48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</w:rPr>
                  </w:pPr>
                  <w:r w:rsidRPr="00245383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740" w:dyaOrig="400" w14:anchorId="3C239670">
                      <v:shape id="_x0000_i1068" type="#_x0000_t75" style="width:36.75pt;height:20.25pt" o:ole="">
                        <v:imagedata r:id="rId84" o:title=""/>
                      </v:shape>
                      <o:OLEObject Type="Embed" ProgID="Equation.DSMT4" ShapeID="_x0000_i1068" DrawAspect="Content" ObjectID="_1790197376" r:id="rId85"/>
                    </w:object>
                  </w:r>
                </w:p>
              </w:tc>
              <w:tc>
                <w:tcPr>
                  <w:tcW w:w="1379" w:type="dxa"/>
                </w:tcPr>
                <w:p w14:paraId="56824DF7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</w:rPr>
                  </w:pPr>
                  <w:r w:rsidRPr="00245383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639" w:dyaOrig="400" w14:anchorId="3C4F0C99">
                      <v:shape id="_x0000_i1069" type="#_x0000_t75" style="width:31.5pt;height:20.25pt" o:ole="">
                        <v:imagedata r:id="rId86" o:title=""/>
                      </v:shape>
                      <o:OLEObject Type="Embed" ProgID="Equation.DSMT4" ShapeID="_x0000_i1069" DrawAspect="Content" ObjectID="_1790197377" r:id="rId87"/>
                    </w:object>
                  </w:r>
                </w:p>
              </w:tc>
              <w:tc>
                <w:tcPr>
                  <w:tcW w:w="1238" w:type="dxa"/>
                </w:tcPr>
                <w:p w14:paraId="5FF5E794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</w:rPr>
                  </w:pPr>
                  <w:r w:rsidRPr="00245383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540" w:dyaOrig="400" w14:anchorId="3FA30F1E">
                      <v:shape id="_x0000_i1070" type="#_x0000_t75" style="width:27pt;height:20.25pt" o:ole="">
                        <v:imagedata r:id="rId88" o:title=""/>
                      </v:shape>
                      <o:OLEObject Type="Embed" ProgID="Equation.DSMT4" ShapeID="_x0000_i1070" DrawAspect="Content" ObjectID="_1790197378" r:id="rId89"/>
                    </w:object>
                  </w:r>
                </w:p>
              </w:tc>
              <w:tc>
                <w:tcPr>
                  <w:tcW w:w="1276" w:type="dxa"/>
                </w:tcPr>
                <w:p w14:paraId="77C1F35A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</w:rPr>
                  </w:pPr>
                  <w:r w:rsidRPr="00245383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560" w:dyaOrig="400" w14:anchorId="6D87BAF3">
                      <v:shape id="_x0000_i1071" type="#_x0000_t75" style="width:27.75pt;height:20.25pt" o:ole="">
                        <v:imagedata r:id="rId90" o:title=""/>
                      </v:shape>
                      <o:OLEObject Type="Embed" ProgID="Equation.DSMT4" ShapeID="_x0000_i1071" DrawAspect="Content" ObjectID="_1790197379" r:id="rId91"/>
                    </w:object>
                  </w:r>
                </w:p>
              </w:tc>
              <w:tc>
                <w:tcPr>
                  <w:tcW w:w="1134" w:type="dxa"/>
                </w:tcPr>
                <w:p w14:paraId="66A1B4AF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</w:rPr>
                  </w:pPr>
                  <w:r w:rsidRPr="00245383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560" w:dyaOrig="400" w14:anchorId="0B1C004E">
                      <v:shape id="_x0000_i1072" type="#_x0000_t75" style="width:27.75pt;height:20.25pt" o:ole="">
                        <v:imagedata r:id="rId92" o:title=""/>
                      </v:shape>
                      <o:OLEObject Type="Embed" ProgID="Equation.DSMT4" ShapeID="_x0000_i1072" DrawAspect="Content" ObjectID="_1790197380" r:id="rId93"/>
                    </w:object>
                  </w:r>
                </w:p>
              </w:tc>
              <w:tc>
                <w:tcPr>
                  <w:tcW w:w="1868" w:type="dxa"/>
                </w:tcPr>
                <w:p w14:paraId="649D9A7A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</w:pPr>
                  <w:r w:rsidRPr="00245383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الأجر في الساعة</w:t>
                  </w:r>
                </w:p>
              </w:tc>
            </w:tr>
            <w:tr w:rsidR="00E54507" w:rsidRPr="00245383" w14:paraId="75826778" w14:textId="77777777" w:rsidTr="00141C00">
              <w:tc>
                <w:tcPr>
                  <w:tcW w:w="1379" w:type="dxa"/>
                </w:tcPr>
                <w:p w14:paraId="597025EE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4</w:t>
                  </w:r>
                </w:p>
              </w:tc>
              <w:tc>
                <w:tcPr>
                  <w:tcW w:w="1379" w:type="dxa"/>
                </w:tcPr>
                <w:p w14:paraId="3E6BFF91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6</w:t>
                  </w:r>
                </w:p>
              </w:tc>
              <w:tc>
                <w:tcPr>
                  <w:tcW w:w="1238" w:type="dxa"/>
                </w:tcPr>
                <w:p w14:paraId="50382AED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12</w:t>
                  </w:r>
                </w:p>
              </w:tc>
              <w:tc>
                <w:tcPr>
                  <w:tcW w:w="1276" w:type="dxa"/>
                </w:tcPr>
                <w:p w14:paraId="15D3AA5B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8</w:t>
                  </w:r>
                </w:p>
              </w:tc>
              <w:tc>
                <w:tcPr>
                  <w:tcW w:w="1134" w:type="dxa"/>
                </w:tcPr>
                <w:p w14:paraId="743B19E1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5</w:t>
                  </w:r>
                </w:p>
              </w:tc>
              <w:tc>
                <w:tcPr>
                  <w:tcW w:w="1868" w:type="dxa"/>
                </w:tcPr>
                <w:p w14:paraId="1A5CCF1E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>عدد العمال</w:t>
                  </w:r>
                </w:p>
              </w:tc>
            </w:tr>
            <w:tr w:rsidR="00E54507" w:rsidRPr="00245383" w14:paraId="0650781C" w14:textId="77777777" w:rsidTr="00141C00">
              <w:tc>
                <w:tcPr>
                  <w:tcW w:w="1379" w:type="dxa"/>
                </w:tcPr>
                <w:p w14:paraId="26C861ED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</w:rPr>
                  </w:pPr>
                </w:p>
              </w:tc>
              <w:tc>
                <w:tcPr>
                  <w:tcW w:w="1379" w:type="dxa"/>
                </w:tcPr>
                <w:p w14:paraId="70619A56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</w:rPr>
                  </w:pPr>
                </w:p>
              </w:tc>
              <w:tc>
                <w:tcPr>
                  <w:tcW w:w="1238" w:type="dxa"/>
                </w:tcPr>
                <w:p w14:paraId="6B6ABBE4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</w:rPr>
                  </w:pPr>
                </w:p>
              </w:tc>
              <w:tc>
                <w:tcPr>
                  <w:tcW w:w="1276" w:type="dxa"/>
                </w:tcPr>
                <w:p w14:paraId="78B71455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</w:rPr>
                  </w:pPr>
                </w:p>
              </w:tc>
              <w:tc>
                <w:tcPr>
                  <w:tcW w:w="1134" w:type="dxa"/>
                </w:tcPr>
                <w:p w14:paraId="2294007C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color w:val="FF0000"/>
                      <w:sz w:val="26"/>
                      <w:szCs w:val="26"/>
                      <w:u w:val="single"/>
                      <w:rtl/>
                    </w:rPr>
                  </w:pPr>
                </w:p>
              </w:tc>
              <w:tc>
                <w:tcPr>
                  <w:tcW w:w="1868" w:type="dxa"/>
                </w:tcPr>
                <w:p w14:paraId="22E3556A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>مراكز الفئات</w:t>
                  </w:r>
                </w:p>
              </w:tc>
            </w:tr>
          </w:tbl>
          <w:p w14:paraId="581C9147" w14:textId="77777777" w:rsidR="00E54507" w:rsidRPr="00245383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>
              <w:rPr>
                <w:rFonts w:ascii="Amiri" w:hAnsi="Amiri" w:cs="Amiri"/>
                <w:sz w:val="26"/>
                <w:szCs w:val="26"/>
                <w:rtl/>
              </w:rPr>
              <w:br/>
            </w:r>
            <w:r w:rsidRPr="00245383">
              <w:rPr>
                <w:rFonts w:ascii="Amiri" w:hAnsi="Amiri" w:cs="Amiri"/>
                <w:sz w:val="26"/>
                <w:szCs w:val="26"/>
                <w:rtl/>
              </w:rPr>
              <w:t>الوسط الحسابي للسلسلة هـــــــو: ..............................................</w:t>
            </w:r>
          </w:p>
          <w:p w14:paraId="5AFE3918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08D174F9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السلاسل الزمنية</w:t>
            </w:r>
          </w:p>
          <w:p w14:paraId="668117E5" w14:textId="77777777" w:rsidR="00E54507" w:rsidRPr="00245383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017EA92D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نشـــــاط 01 ص 33</w:t>
            </w:r>
          </w:p>
          <w:p w14:paraId="732CD5EC" w14:textId="77777777" w:rsidR="00E54507" w:rsidRPr="00CE27E8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1A17AFE1" w14:textId="77777777" w:rsidR="00E54507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</w:t>
            </w:r>
            <w:r w:rsidRPr="00245383">
              <w:rPr>
                <w:rFonts w:ascii="Amiri" w:hAnsi="Amiri" w:cs="Amiri"/>
                <w:sz w:val="26"/>
                <w:szCs w:val="26"/>
                <w:rtl/>
              </w:rPr>
              <w:t>:</w:t>
            </w:r>
          </w:p>
          <w:p w14:paraId="19C31465" w14:textId="77777777" w:rsidR="00E54507" w:rsidRPr="00245383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BF22F5F" w14:textId="77777777" w:rsidR="00E54507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sz w:val="26"/>
                <w:szCs w:val="26"/>
                <w:rtl/>
              </w:rPr>
              <w:t>نسمي سلسلة زمنية كل سلسلة إحصائية مرتبة وفق زمن.</w:t>
            </w:r>
          </w:p>
          <w:p w14:paraId="451030B2" w14:textId="77777777" w:rsidR="00E54507" w:rsidRPr="00245383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928E6C5" w14:textId="77777777" w:rsidR="00E54507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مثـــــــال:</w:t>
            </w:r>
            <w:r w:rsidRPr="00245383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</w:p>
          <w:p w14:paraId="5129DFB1" w14:textId="77777777" w:rsidR="00E54507" w:rsidRPr="00245383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E77781F" w14:textId="77777777" w:rsidR="00E54507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sz w:val="26"/>
                <w:szCs w:val="26"/>
                <w:rtl/>
              </w:rPr>
              <w:t>السلسلة التالية تمثل إنتاج الحبوب في الجزائر خلال فترة معينة (الوحدة: مليون قنطار)</w:t>
            </w:r>
          </w:p>
          <w:p w14:paraId="5848098A" w14:textId="77777777" w:rsidR="00E54507" w:rsidRPr="00245383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770"/>
              <w:gridCol w:w="770"/>
              <w:gridCol w:w="770"/>
              <w:gridCol w:w="770"/>
              <w:gridCol w:w="770"/>
              <w:gridCol w:w="770"/>
              <w:gridCol w:w="770"/>
              <w:gridCol w:w="770"/>
              <w:gridCol w:w="770"/>
              <w:gridCol w:w="770"/>
              <w:gridCol w:w="547"/>
            </w:tblGrid>
            <w:tr w:rsidR="00E54507" w:rsidRPr="00245383" w14:paraId="2753E227" w14:textId="77777777" w:rsidTr="00141C00">
              <w:tc>
                <w:tcPr>
                  <w:tcW w:w="753" w:type="dxa"/>
                </w:tcPr>
                <w:p w14:paraId="5EA2C986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2002</w:t>
                  </w:r>
                </w:p>
              </w:tc>
              <w:tc>
                <w:tcPr>
                  <w:tcW w:w="753" w:type="dxa"/>
                </w:tcPr>
                <w:p w14:paraId="261A0414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2001</w:t>
                  </w:r>
                </w:p>
              </w:tc>
              <w:tc>
                <w:tcPr>
                  <w:tcW w:w="753" w:type="dxa"/>
                </w:tcPr>
                <w:p w14:paraId="4F1B4A68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1997</w:t>
                  </w:r>
                </w:p>
              </w:tc>
              <w:tc>
                <w:tcPr>
                  <w:tcW w:w="752" w:type="dxa"/>
                </w:tcPr>
                <w:p w14:paraId="65025B22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1990</w:t>
                  </w:r>
                </w:p>
              </w:tc>
              <w:tc>
                <w:tcPr>
                  <w:tcW w:w="752" w:type="dxa"/>
                </w:tcPr>
                <w:p w14:paraId="266F2203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1982</w:t>
                  </w:r>
                </w:p>
              </w:tc>
              <w:tc>
                <w:tcPr>
                  <w:tcW w:w="752" w:type="dxa"/>
                </w:tcPr>
                <w:p w14:paraId="10788DD5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1980</w:t>
                  </w:r>
                </w:p>
              </w:tc>
              <w:tc>
                <w:tcPr>
                  <w:tcW w:w="752" w:type="dxa"/>
                </w:tcPr>
                <w:p w14:paraId="7BE5D574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1978</w:t>
                  </w:r>
                </w:p>
              </w:tc>
              <w:tc>
                <w:tcPr>
                  <w:tcW w:w="753" w:type="dxa"/>
                </w:tcPr>
                <w:p w14:paraId="3B3AC25F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1976</w:t>
                  </w:r>
                </w:p>
              </w:tc>
              <w:tc>
                <w:tcPr>
                  <w:tcW w:w="753" w:type="dxa"/>
                </w:tcPr>
                <w:p w14:paraId="583F7A78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1968</w:t>
                  </w:r>
                </w:p>
              </w:tc>
              <w:tc>
                <w:tcPr>
                  <w:tcW w:w="753" w:type="dxa"/>
                </w:tcPr>
                <w:p w14:paraId="164A4422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1962</w:t>
                  </w:r>
                </w:p>
              </w:tc>
              <w:tc>
                <w:tcPr>
                  <w:tcW w:w="753" w:type="dxa"/>
                </w:tcPr>
                <w:p w14:paraId="3A248D77" w14:textId="77777777" w:rsidR="00E54507" w:rsidRPr="00245383" w:rsidRDefault="00E54507" w:rsidP="00CE27E8">
                  <w:pPr>
                    <w:rPr>
                      <w:rFonts w:ascii="Amiri" w:hAnsi="Amiri" w:cs="Amiri"/>
                      <w:sz w:val="26"/>
                      <w:szCs w:val="26"/>
                    </w:rPr>
                  </w:pPr>
                  <w:r w:rsidRPr="00245383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240" w:dyaOrig="400" w14:anchorId="4C4465E9">
                      <v:shape id="_x0000_i1073" type="#_x0000_t75" style="width:12pt;height:20.25pt" o:ole="">
                        <v:imagedata r:id="rId94" o:title=""/>
                      </v:shape>
                      <o:OLEObject Type="Embed" ProgID="Equation.DSMT4" ShapeID="_x0000_i1073" DrawAspect="Content" ObjectID="_1790197381" r:id="rId95"/>
                    </w:object>
                  </w:r>
                </w:p>
              </w:tc>
            </w:tr>
            <w:tr w:rsidR="00E54507" w:rsidRPr="00245383" w14:paraId="2E6FDA45" w14:textId="77777777" w:rsidTr="00141C00">
              <w:tc>
                <w:tcPr>
                  <w:tcW w:w="753" w:type="dxa"/>
                </w:tcPr>
                <w:p w14:paraId="5817B66D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19.5</w:t>
                  </w:r>
                </w:p>
              </w:tc>
              <w:tc>
                <w:tcPr>
                  <w:tcW w:w="753" w:type="dxa"/>
                </w:tcPr>
                <w:p w14:paraId="20BE5FA6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26.1</w:t>
                  </w:r>
                </w:p>
              </w:tc>
              <w:tc>
                <w:tcPr>
                  <w:tcW w:w="753" w:type="dxa"/>
                </w:tcPr>
                <w:p w14:paraId="426813EF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8.6</w:t>
                  </w:r>
                </w:p>
              </w:tc>
              <w:tc>
                <w:tcPr>
                  <w:tcW w:w="752" w:type="dxa"/>
                </w:tcPr>
                <w:p w14:paraId="2DD18D3E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16.2</w:t>
                  </w:r>
                </w:p>
              </w:tc>
              <w:tc>
                <w:tcPr>
                  <w:tcW w:w="752" w:type="dxa"/>
                </w:tcPr>
                <w:p w14:paraId="5B24600F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15.2</w:t>
                  </w:r>
                </w:p>
              </w:tc>
              <w:tc>
                <w:tcPr>
                  <w:tcW w:w="752" w:type="dxa"/>
                </w:tcPr>
                <w:p w14:paraId="1D8605CE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24.2</w:t>
                  </w:r>
                </w:p>
              </w:tc>
              <w:tc>
                <w:tcPr>
                  <w:tcW w:w="752" w:type="dxa"/>
                </w:tcPr>
                <w:p w14:paraId="399967F5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15.3</w:t>
                  </w:r>
                </w:p>
              </w:tc>
              <w:tc>
                <w:tcPr>
                  <w:tcW w:w="753" w:type="dxa"/>
                </w:tcPr>
                <w:p w14:paraId="4D35FDB7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23.1</w:t>
                  </w:r>
                </w:p>
              </w:tc>
              <w:tc>
                <w:tcPr>
                  <w:tcW w:w="753" w:type="dxa"/>
                </w:tcPr>
                <w:p w14:paraId="2B533BE9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16</w:t>
                  </w:r>
                </w:p>
              </w:tc>
              <w:tc>
                <w:tcPr>
                  <w:tcW w:w="753" w:type="dxa"/>
                </w:tcPr>
                <w:p w14:paraId="332E18BC" w14:textId="77777777" w:rsidR="00E54507" w:rsidRPr="00245383" w:rsidRDefault="00E54507" w:rsidP="00CE27E8">
                  <w:pPr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45383">
                    <w:rPr>
                      <w:rFonts w:ascii="Amiri" w:hAnsi="Amiri" w:cs="Amiri"/>
                      <w:sz w:val="26"/>
                      <w:szCs w:val="26"/>
                    </w:rPr>
                    <w:t>23</w:t>
                  </w:r>
                </w:p>
              </w:tc>
              <w:tc>
                <w:tcPr>
                  <w:tcW w:w="753" w:type="dxa"/>
                </w:tcPr>
                <w:p w14:paraId="0A77BBE4" w14:textId="77777777" w:rsidR="00E54507" w:rsidRPr="00245383" w:rsidRDefault="00E54507" w:rsidP="00CE27E8">
                  <w:pPr>
                    <w:rPr>
                      <w:rFonts w:ascii="Amiri" w:hAnsi="Amiri" w:cs="Amiri"/>
                      <w:sz w:val="26"/>
                      <w:szCs w:val="26"/>
                    </w:rPr>
                  </w:pPr>
                  <w:r w:rsidRPr="00245383">
                    <w:rPr>
                      <w:rFonts w:ascii="Amiri" w:hAnsi="Amiri" w:cs="Amiri"/>
                      <w:position w:val="-18"/>
                      <w:sz w:val="26"/>
                      <w:szCs w:val="26"/>
                    </w:rPr>
                    <w:object w:dxaOrig="340" w:dyaOrig="460" w14:anchorId="7706709C">
                      <v:shape id="_x0000_i1074" type="#_x0000_t75" style="width:16.5pt;height:22.5pt" o:ole="">
                        <v:imagedata r:id="rId96" o:title=""/>
                      </v:shape>
                      <o:OLEObject Type="Embed" ProgID="Equation.DSMT4" ShapeID="_x0000_i1074" DrawAspect="Content" ObjectID="_1790197382" r:id="rId97"/>
                    </w:object>
                  </w:r>
                </w:p>
              </w:tc>
            </w:tr>
          </w:tbl>
          <w:p w14:paraId="141544A3" w14:textId="77777777" w:rsidR="00E54507" w:rsidRDefault="00E54507" w:rsidP="00CE27E8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EF6E434" w14:textId="77777777" w:rsidR="00E54507" w:rsidRPr="00245383" w:rsidRDefault="00E54507" w:rsidP="00CE27E8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45383">
              <w:rPr>
                <w:rFonts w:ascii="Amiri" w:hAnsi="Amiri" w:cs="Amiri"/>
                <w:sz w:val="26"/>
                <w:szCs w:val="26"/>
                <w:rtl/>
              </w:rPr>
              <w:t xml:space="preserve">هذه السلسلة زمنية لأن </w:t>
            </w:r>
            <w:r w:rsidRPr="00245383">
              <w:rPr>
                <w:rFonts w:ascii="Amiri" w:hAnsi="Amiri" w:cs="Amiri"/>
                <w:position w:val="-14"/>
                <w:sz w:val="26"/>
                <w:szCs w:val="26"/>
              </w:rPr>
              <w:object w:dxaOrig="240" w:dyaOrig="400" w14:anchorId="4D1B1020">
                <v:shape id="_x0000_i1075" type="#_x0000_t75" style="width:12pt;height:20.25pt" o:ole="">
                  <v:imagedata r:id="rId94" o:title=""/>
                </v:shape>
                <o:OLEObject Type="Embed" ProgID="Equation.DSMT4" ShapeID="_x0000_i1075" DrawAspect="Content" ObjectID="_1790197383" r:id="rId98"/>
              </w:object>
            </w:r>
            <w:r w:rsidRPr="00245383">
              <w:rPr>
                <w:rFonts w:ascii="Amiri" w:hAnsi="Amiri" w:cs="Amiri"/>
                <w:sz w:val="26"/>
                <w:szCs w:val="26"/>
                <w:rtl/>
              </w:rPr>
              <w:t xml:space="preserve"> يمثل الزمن (السنوات)</w:t>
            </w:r>
          </w:p>
          <w:p w14:paraId="309D6134" w14:textId="77777777" w:rsidR="00E54507" w:rsidRPr="00245383" w:rsidRDefault="00E54507" w:rsidP="00CE27E8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sz w:val="26"/>
                <w:szCs w:val="26"/>
                <w:rtl/>
              </w:rPr>
              <w:t xml:space="preserve">يمكن تمثيل السلسلة الزمنية بيانيا وهذا من اجل توضيح الفكرة الناتجة من دراسة المعطيات </w:t>
            </w:r>
          </w:p>
          <w:p w14:paraId="20A6D837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3BC18508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43A4D0E5" wp14:editId="1087074B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27940</wp:posOffset>
                      </wp:positionV>
                      <wp:extent cx="5050155" cy="2350135"/>
                      <wp:effectExtent l="0" t="0" r="17145" b="12065"/>
                      <wp:wrapNone/>
                      <wp:docPr id="1336755975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50155" cy="23501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1ED7AC" w14:textId="77777777" w:rsidR="00E54507" w:rsidRDefault="00E54507" w:rsidP="00CE27E8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3C152257" wp14:editId="11D33BF3">
                                        <wp:extent cx="4698631" cy="2169042"/>
                                        <wp:effectExtent l="19050" t="0" r="6719" b="0"/>
                                        <wp:docPr id="2" name="Image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9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01684" cy="21704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A4D0E5" id="Rectangle 8" o:spid="_x0000_s1042" style="position:absolute;left:0;text-align:left;margin-left:2.25pt;margin-top:2.2pt;width:397.65pt;height:185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" strokecolor="white [3212]">
                      <v:textbox>
                        <w:txbxContent>
                          <w:p w14:paraId="391ED7AC" w14:textId="77777777" w:rsidR="00E54507" w:rsidRDefault="00E54507" w:rsidP="00CE27E8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C152257" wp14:editId="11D33BF3">
                                  <wp:extent cx="4698631" cy="2169042"/>
                                  <wp:effectExtent l="19050" t="0" r="6719" b="0"/>
                                  <wp:docPr id="2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01684" cy="21704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A194F96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080EF281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4079FD81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22FF1203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2E62AFE5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1B029D84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4E6182B4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0DE0249C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6AE939C1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10598D17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56865517" w14:textId="77777777" w:rsidR="00E54507" w:rsidRDefault="00E54507" w:rsidP="00CE27E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7A7B33DC" w14:textId="7D3F0001" w:rsidR="00E54507" w:rsidRDefault="0064572D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74F02BBC" wp14:editId="31E301F4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184150</wp:posOffset>
                      </wp:positionV>
                      <wp:extent cx="1981200" cy="1800225"/>
                      <wp:effectExtent l="0" t="0" r="19050" b="28575"/>
                      <wp:wrapNone/>
                      <wp:docPr id="1756639226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8002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67C98F" w14:textId="38086217" w:rsidR="0064572D" w:rsidRDefault="0064572D" w:rsidP="006457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4A7E8AB" wp14:editId="2895B992">
                                        <wp:extent cx="1683385" cy="1683385"/>
                                        <wp:effectExtent l="0" t="0" r="0" b="0"/>
                                        <wp:docPr id="248928617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8928617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83385" cy="16833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F02BBC" id="Rectangle 39" o:spid="_x0000_s1043" style="position:absolute;left:0;text-align:left;margin-left:.2pt;margin-top:14.5pt;width:156pt;height:141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" fillcolor="white [3201]" strokecolor="white [3212]" strokeweight="2pt">
                      <v:textbox>
                        <w:txbxContent>
                          <w:p w14:paraId="4667C98F" w14:textId="38086217" w:rsidR="0064572D" w:rsidRDefault="0064572D" w:rsidP="006457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A7E8AB" wp14:editId="2895B992">
                                  <wp:extent cx="1683385" cy="1683385"/>
                                  <wp:effectExtent l="0" t="0" r="0" b="0"/>
                                  <wp:docPr id="24892861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8928617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3385" cy="168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3817D53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79B1C379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3A4EF7F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59849C66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4F70D6E9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6F18B07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28A8B3C5" w14:textId="77777777" w:rsidR="00E54507" w:rsidRPr="0075490A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lastRenderedPageBreak/>
              <w:t xml:space="preserve">التمليس بالأوساط المتحركة </w:t>
            </w:r>
          </w:p>
          <w:p w14:paraId="6B055F36" w14:textId="77777777" w:rsidR="00E54507" w:rsidRPr="00245383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تعريف:</w:t>
            </w:r>
          </w:p>
          <w:p w14:paraId="482281DE" w14:textId="77777777" w:rsidR="00E54507" w:rsidRPr="00CE27E8" w:rsidRDefault="00E54507" w:rsidP="00CE27E8">
            <w:pPr>
              <w:bidi/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</w:pPr>
            <w:r w:rsidRPr="00CE27E8">
              <w:rPr>
                <w:rFonts w:ascii="Amiri" w:hAnsi="Amiri" w:cs="Amiri"/>
                <w:sz w:val="26"/>
                <w:szCs w:val="26"/>
                <w:rtl/>
              </w:rPr>
              <w:t xml:space="preserve">لتكن سلسلة زمنية قيمها  </w:t>
            </w:r>
            <m:oMath>
              <m:sSub>
                <m:sSub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="Amiri"/>
                  <w:sz w:val="26"/>
                  <w:szCs w:val="26"/>
                </w:rPr>
                <m:t>,</m:t>
              </m:r>
              <m:sSub>
                <m:sSub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="Amiri"/>
                  <w:sz w:val="26"/>
                  <w:szCs w:val="26"/>
                </w:rPr>
                <m:t>,…,</m:t>
              </m:r>
              <m:sSub>
                <m:sSub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n</m:t>
                  </m:r>
                </m:sub>
              </m:sSub>
            </m:oMath>
            <w:r w:rsidRPr="00CE27E8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من أجل الأزمنة </w:t>
            </w:r>
            <m:oMath>
              <m:sSub>
                <m:sSub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="Amiri"/>
                  <w:sz w:val="26"/>
                  <w:szCs w:val="26"/>
                </w:rPr>
                <m:t>,</m:t>
              </m:r>
              <m:sSub>
                <m:sSub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="Amiri"/>
                  <w:sz w:val="26"/>
                  <w:szCs w:val="26"/>
                </w:rPr>
                <m:t>,…,</m:t>
              </m:r>
              <m:sSub>
                <m:sSub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n</m:t>
                  </m:r>
                </m:sub>
              </m:sSub>
            </m:oMath>
            <w:r w:rsidRPr="00CE27E8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14:paraId="6EDD072C" w14:textId="77777777" w:rsidR="00E54507" w:rsidRPr="00CE27E8" w:rsidRDefault="00E54507" w:rsidP="00CE27E8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</w:pPr>
            <w:r w:rsidRPr="00CE27E8">
              <w:rPr>
                <w:rFonts w:ascii="Amiri" w:eastAsiaTheme="minorEastAsia" w:hAnsi="Amiri" w:cs="Amiri"/>
                <w:b/>
                <w:bCs/>
                <w:sz w:val="26"/>
                <w:szCs w:val="26"/>
                <w:rtl/>
                <w:lang w:bidi="ar-DZ"/>
              </w:rPr>
              <w:t xml:space="preserve">الوسط المتحرك من الرتبة </w:t>
            </w:r>
            <w:r w:rsidRPr="00CE27E8">
              <w:rPr>
                <w:rFonts w:ascii="Amiri" w:eastAsiaTheme="minorEastAsia" w:hAnsi="Amiri" w:cs="Amiri"/>
                <w:b/>
                <w:bCs/>
                <w:sz w:val="26"/>
                <w:szCs w:val="26"/>
                <w:lang w:bidi="ar-DZ"/>
              </w:rPr>
              <w:t>p</w:t>
            </w:r>
            <w:r w:rsidRPr="00CE27E8">
              <w:rPr>
                <w:rFonts w:ascii="Amiri" w:eastAsiaTheme="minorEastAsia" w:hAnsi="Amiri" w:cs="Amiri"/>
                <w:b/>
                <w:bCs/>
                <w:sz w:val="26"/>
                <w:szCs w:val="26"/>
                <w:rtl/>
                <w:lang w:bidi="ar-DZ"/>
              </w:rPr>
              <w:t xml:space="preserve"> حيث </w:t>
            </w:r>
            <w:r w:rsidRPr="00CE27E8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1020" w:dyaOrig="320" w14:anchorId="2246746B">
                <v:shape id="_x0000_i1076" type="#_x0000_t75" style="width:51pt;height:15.75pt" o:ole="">
                  <v:imagedata r:id="rId100" o:title=""/>
                </v:shape>
                <o:OLEObject Type="Embed" ProgID="Equation.DSMT4" ShapeID="_x0000_i1076" DrawAspect="Content" ObjectID="_1790197384" r:id="rId101"/>
              </w:object>
            </w:r>
            <w:r w:rsidRPr="00CE27E8"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  <w:t xml:space="preserve"> من أجل </w:t>
            </w:r>
            <w:r w:rsidRPr="00CE27E8">
              <w:rPr>
                <w:rFonts w:ascii="Amiri" w:hAnsi="Amiri" w:cs="Amiri"/>
                <w:b/>
                <w:bCs/>
                <w:position w:val="-14"/>
                <w:sz w:val="26"/>
                <w:szCs w:val="26"/>
              </w:rPr>
              <w:object w:dxaOrig="240" w:dyaOrig="400" w14:anchorId="03ECE9B8">
                <v:shape id="_x0000_i1077" type="#_x0000_t75" style="width:12pt;height:20.25pt" o:ole="">
                  <v:imagedata r:id="rId102" o:title=""/>
                </v:shape>
                <o:OLEObject Type="Embed" ProgID="Equation.DSMT4" ShapeID="_x0000_i1077" DrawAspect="Content" ObjectID="_1790197385" r:id="rId103"/>
              </w:object>
            </w:r>
            <w:r w:rsidRPr="00CE27E8"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  <w:t xml:space="preserve">  </w:t>
            </w:r>
            <w:r w:rsidRPr="00CE27E8">
              <w:rPr>
                <w:rFonts w:ascii="Amiri" w:hAnsi="Amiri" w:cs="Amiri"/>
                <w:b/>
                <w:bCs/>
                <w:position w:val="-6"/>
                <w:sz w:val="26"/>
                <w:szCs w:val="26"/>
              </w:rPr>
              <w:object w:dxaOrig="1140" w:dyaOrig="279" w14:anchorId="32CED7D7">
                <v:shape id="_x0000_i1078" type="#_x0000_t75" style="width:57pt;height:14.25pt" o:ole="">
                  <v:imagedata r:id="rId104" o:title=""/>
                </v:shape>
                <o:OLEObject Type="Embed" ProgID="Equation.DSMT4" ShapeID="_x0000_i1078" DrawAspect="Content" ObjectID="_1790197386" r:id="rId105"/>
              </w:object>
            </w:r>
            <w:r w:rsidRPr="00CE27E8"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  <w:t xml:space="preserve"> :</w:t>
            </w:r>
          </w:p>
          <w:p w14:paraId="306927E9" w14:textId="77777777" w:rsidR="00E54507" w:rsidRPr="00CE27E8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CE27E8">
              <w:rPr>
                <w:rFonts w:ascii="Amiri" w:hAnsi="Amiri" w:cs="Amiri"/>
                <w:position w:val="-28"/>
                <w:sz w:val="26"/>
                <w:szCs w:val="26"/>
              </w:rPr>
              <w:object w:dxaOrig="4819" w:dyaOrig="780" w14:anchorId="443B1C16">
                <v:shape id="_x0000_i1079" type="#_x0000_t75" style="width:241.5pt;height:39pt" o:ole="">
                  <v:imagedata r:id="rId106" o:title=""/>
                </v:shape>
                <o:OLEObject Type="Embed" ProgID="Equation.DSMT4" ShapeID="_x0000_i1079" DrawAspect="Content" ObjectID="_1790197387" r:id="rId107"/>
              </w:object>
            </w:r>
          </w:p>
          <w:p w14:paraId="4D2CD21C" w14:textId="77777777" w:rsidR="00E54507" w:rsidRPr="00CE27E8" w:rsidRDefault="00E54507" w:rsidP="00CE27E8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CE27E8"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  <w:t xml:space="preserve">الوسط المتحرك من الرتبة </w:t>
            </w:r>
            <w:r w:rsidRPr="00CE27E8">
              <w:rPr>
                <w:rFonts w:ascii="Amiri" w:hAnsi="Amiri" w:cs="Amiri"/>
                <w:b/>
                <w:bCs/>
                <w:sz w:val="26"/>
                <w:szCs w:val="26"/>
                <w:lang w:bidi="ar-DZ"/>
              </w:rPr>
              <w:t>p</w:t>
            </w:r>
            <w:r w:rsidRPr="00CE27E8"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  <w:t xml:space="preserve"> حيث </w:t>
            </w:r>
            <w:r w:rsidRPr="00CE27E8">
              <w:rPr>
                <w:rFonts w:ascii="Amiri" w:hAnsi="Amiri" w:cs="Amiri"/>
                <w:b/>
                <w:bCs/>
                <w:position w:val="-10"/>
                <w:sz w:val="26"/>
                <w:szCs w:val="26"/>
              </w:rPr>
              <w:object w:dxaOrig="720" w:dyaOrig="320" w14:anchorId="2AB14EB0">
                <v:shape id="_x0000_i1080" type="#_x0000_t75" style="width:36pt;height:15.75pt" o:ole="">
                  <v:imagedata r:id="rId108" o:title=""/>
                </v:shape>
                <o:OLEObject Type="Embed" ProgID="Equation.DSMT4" ShapeID="_x0000_i1080" DrawAspect="Content" ObjectID="_1790197388" r:id="rId109"/>
              </w:object>
            </w:r>
            <w:r w:rsidRPr="00CE27E8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من أجل </w:t>
            </w:r>
            <w:r w:rsidRPr="00CE27E8">
              <w:rPr>
                <w:rFonts w:ascii="Amiri" w:hAnsi="Amiri" w:cs="Amiri"/>
                <w:b/>
                <w:bCs/>
                <w:position w:val="-14"/>
                <w:sz w:val="26"/>
                <w:szCs w:val="26"/>
              </w:rPr>
              <w:object w:dxaOrig="240" w:dyaOrig="400" w14:anchorId="6F246F7B">
                <v:shape id="_x0000_i1081" type="#_x0000_t75" style="width:12pt;height:20.25pt" o:ole="">
                  <v:imagedata r:id="rId102" o:title=""/>
                </v:shape>
                <o:OLEObject Type="Embed" ProgID="Equation.DSMT4" ShapeID="_x0000_i1081" DrawAspect="Content" ObjectID="_1790197389" r:id="rId110"/>
              </w:object>
            </w:r>
            <w:r w:rsidRPr="00CE27E8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هـــــــــو:</w:t>
            </w:r>
          </w:p>
          <w:p w14:paraId="4B856C6A" w14:textId="77777777" w:rsidR="00E54507" w:rsidRPr="00CE27E8" w:rsidRDefault="00E54507" w:rsidP="00CE27E8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CE27E8">
              <w:rPr>
                <w:rFonts w:ascii="Amiri" w:hAnsi="Amiri" w:cs="Amiri"/>
                <w:position w:val="-28"/>
                <w:sz w:val="26"/>
                <w:szCs w:val="26"/>
              </w:rPr>
              <w:object w:dxaOrig="4900" w:dyaOrig="980" w14:anchorId="63D5AEB4">
                <v:shape id="_x0000_i1082" type="#_x0000_t75" style="width:245.25pt;height:49.5pt" o:ole="">
                  <v:imagedata r:id="rId111" o:title=""/>
                </v:shape>
                <o:OLEObject Type="Embed" ProgID="Equation.DSMT4" ShapeID="_x0000_i1082" DrawAspect="Content" ObjectID="_1790197390" r:id="rId112"/>
              </w:object>
            </w:r>
          </w:p>
          <w:p w14:paraId="589CFC18" w14:textId="77777777" w:rsidR="00E54507" w:rsidRPr="00CE27E8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CE27E8">
              <w:rPr>
                <w:rFonts w:ascii="Amiri" w:hAnsi="Amiri" w:cs="Amiri"/>
                <w:sz w:val="26"/>
                <w:szCs w:val="26"/>
                <w:rtl/>
              </w:rPr>
              <w:t xml:space="preserve">تمليس منحنى سلسلة زمنية بالأوساط المتحركة من الرتبة </w:t>
            </w:r>
            <w:r w:rsidRPr="00CE27E8">
              <w:rPr>
                <w:rFonts w:ascii="Amiri" w:hAnsi="Amiri" w:cs="Amiri"/>
                <w:sz w:val="26"/>
                <w:szCs w:val="26"/>
              </w:rPr>
              <w:t>p</w:t>
            </w:r>
            <w:r w:rsidRPr="00CE27E8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هو انجاز منحنى سلسلة زمنية أخرى قيمها هي الأوساط المتحركة من الرتبة </w:t>
            </w:r>
            <w:r w:rsidRPr="00CE27E8">
              <w:rPr>
                <w:rFonts w:ascii="Amiri" w:hAnsi="Amiri" w:cs="Amiri"/>
                <w:sz w:val="26"/>
                <w:szCs w:val="26"/>
                <w:lang w:bidi="ar-DZ"/>
              </w:rPr>
              <w:t>p</w:t>
            </w:r>
            <w:r w:rsidRPr="00CE27E8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لقيم السلسلة </w:t>
            </w:r>
            <w:r w:rsidRPr="00CE27E8"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>الأصلية.</w:t>
            </w:r>
          </w:p>
          <w:p w14:paraId="197FF98A" w14:textId="77777777" w:rsidR="00E54507" w:rsidRPr="00245383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5D94EE49" w14:textId="77777777" w:rsidR="00E54507" w:rsidRPr="00CE27E8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CE27E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 02</w:t>
            </w:r>
            <w:r w:rsidRPr="00CE27E8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ص 59</w:t>
            </w:r>
          </w:p>
          <w:p w14:paraId="3586477A" w14:textId="77777777" w:rsidR="00E54507" w:rsidRPr="00F34D69" w:rsidRDefault="00E54507" w:rsidP="00E54507">
            <w:pPr>
              <w:pStyle w:val="Paragraphedeliste"/>
              <w:numPr>
                <w:ilvl w:val="0"/>
                <w:numId w:val="25"/>
              </w:numPr>
              <w:bidi/>
              <w:ind w:left="360"/>
              <w:rPr>
                <w:rFonts w:ascii="Amiri" w:hAnsi="Amiri" w:cs="Amiri"/>
                <w:color w:val="FF0000"/>
                <w:sz w:val="26"/>
                <w:szCs w:val="26"/>
                <w:rtl/>
                <w:lang w:val="en-US" w:bidi="ar-DZ"/>
              </w:rPr>
            </w:pPr>
            <w:r w:rsidRPr="00F34D69">
              <w:rPr>
                <w:rFonts w:ascii="Amiri" w:hAnsi="Amiri" w:cs="Amiri"/>
                <w:color w:val="FF0000"/>
                <w:sz w:val="26"/>
                <w:szCs w:val="26"/>
                <w:rtl/>
                <w:lang w:val="en-US" w:bidi="ar-DZ"/>
              </w:rPr>
              <w:t>حساب الوسط المتحرك من الرتبة 3 بالنسبة إلى كل من الأيام الأحد، الاثنين، الثلاثاء.</w:t>
            </w:r>
          </w:p>
          <w:p w14:paraId="7B70EECE" w14:textId="77777777" w:rsidR="00E54507" w:rsidRPr="00F958C2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</w:pPr>
          </w:p>
          <w:p w14:paraId="36864CB9" w14:textId="77777777" w:rsidR="00E54507" w:rsidRPr="0075490A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</w:pPr>
            <w:r w:rsidRPr="00F958C2">
              <w:rPr>
                <w:rFonts w:ascii="Amiri" w:hAnsi="Amiri" w:cs="Amiri"/>
                <w:color w:val="FF0000"/>
                <w:sz w:val="26"/>
                <w:szCs w:val="26"/>
                <w:rtl/>
                <w:lang w:val="en-US" w:bidi="ar-DZ"/>
              </w:rPr>
              <w:t xml:space="preserve">يوم </w:t>
            </w:r>
            <w:r w:rsidRPr="00F958C2">
              <w:rPr>
                <w:rFonts w:ascii="Amiri" w:hAnsi="Amiri" w:cs="Amiri" w:hint="cs"/>
                <w:color w:val="FF0000"/>
                <w:sz w:val="26"/>
                <w:szCs w:val="26"/>
                <w:rtl/>
                <w:lang w:val="en-US" w:bidi="ar-DZ"/>
              </w:rPr>
              <w:t xml:space="preserve">الأحد: </w:t>
            </w:r>
            <w:r w:rsidRPr="00F958C2">
              <w:rPr>
                <w:rFonts w:ascii="Amiri" w:hAnsi="Amiri" w:cs="Amiri" w:hint="cs"/>
                <w:sz w:val="26"/>
                <w:szCs w:val="26"/>
                <w:rtl/>
                <w:lang w:val="en-US" w:bidi="ar-DZ"/>
              </w:rPr>
              <w:t xml:space="preserve"> </w:t>
            </w:r>
            <w:r w:rsidRPr="00F958C2">
              <w:rPr>
                <w:rFonts w:ascii="Amiri" w:hAnsi="Amiri" w:cs="Amiri"/>
                <w:position w:val="-24"/>
                <w:sz w:val="26"/>
                <w:szCs w:val="26"/>
                <w:lang w:val="en-US" w:bidi="ar-DZ"/>
              </w:rPr>
              <w:object w:dxaOrig="1600" w:dyaOrig="620" w14:anchorId="179C1452">
                <v:shape id="_x0000_i1083" type="#_x0000_t75" style="width:80.25pt;height:30.75pt" o:ole="">
                  <v:imagedata r:id="rId113" o:title=""/>
                </v:shape>
                <o:OLEObject Type="Embed" ProgID="Equation.DSMT4" ShapeID="_x0000_i1083" DrawAspect="Content" ObjectID="_1790197391" r:id="rId114"/>
              </w:object>
            </w:r>
            <w:r>
              <w:rPr>
                <w:rFonts w:ascii="Amiri" w:hAnsi="Amiri" w:cs="Amiri" w:hint="cs"/>
                <w:sz w:val="26"/>
                <w:szCs w:val="26"/>
                <w:rtl/>
                <w:lang w:val="en-US" w:bidi="ar-DZ"/>
              </w:rPr>
              <w:t xml:space="preserve">   </w:t>
            </w:r>
            <w:proofErr w:type="gramStart"/>
            <w:r>
              <w:rPr>
                <w:rFonts w:ascii="Amiri" w:hAnsi="Amiri" w:cs="Amiri" w:hint="cs"/>
                <w:sz w:val="26"/>
                <w:szCs w:val="26"/>
                <w:rtl/>
                <w:lang w:val="en-US" w:bidi="ar-DZ"/>
              </w:rPr>
              <w:t xml:space="preserve">  ،</w:t>
            </w:r>
            <w:proofErr w:type="gramEnd"/>
            <w:r>
              <w:rPr>
                <w:rFonts w:ascii="Amiri" w:hAnsi="Amiri" w:cs="Amiri" w:hint="cs"/>
                <w:sz w:val="26"/>
                <w:szCs w:val="26"/>
                <w:rtl/>
                <w:lang w:val="en-US" w:bidi="ar-DZ"/>
              </w:rPr>
              <w:t xml:space="preserve">  </w:t>
            </w:r>
            <w:r w:rsidRPr="00F958C2">
              <w:rPr>
                <w:rFonts w:ascii="Amiri" w:hAnsi="Amiri" w:cs="Amiri"/>
                <w:color w:val="FF0000"/>
                <w:sz w:val="26"/>
                <w:szCs w:val="26"/>
                <w:rtl/>
                <w:lang w:bidi="ar-DZ"/>
              </w:rPr>
              <w:t>يوم الاثنين:</w:t>
            </w:r>
            <w:r w:rsidRPr="00F958C2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F958C2">
              <w:rPr>
                <w:rFonts w:ascii="Amiri" w:hAnsi="Amiri" w:cs="Amiri"/>
                <w:position w:val="-24"/>
                <w:sz w:val="26"/>
                <w:szCs w:val="26"/>
                <w:lang w:bidi="ar-DZ"/>
              </w:rPr>
              <w:object w:dxaOrig="1600" w:dyaOrig="620" w14:anchorId="59C45AF7">
                <v:shape id="_x0000_i1084" type="#_x0000_t75" style="width:80.25pt;height:30.75pt" o:ole="">
                  <v:imagedata r:id="rId115" o:title=""/>
                </v:shape>
                <o:OLEObject Type="Embed" ProgID="Equation.DSMT4" ShapeID="_x0000_i1084" DrawAspect="Content" ObjectID="_1790197392" r:id="rId116"/>
              </w:object>
            </w:r>
          </w:p>
          <w:p w14:paraId="593A20A9" w14:textId="77777777" w:rsidR="00E54507" w:rsidRPr="00F958C2" w:rsidRDefault="00E54507" w:rsidP="00CE27E8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F958C2">
              <w:rPr>
                <w:rFonts w:ascii="Amiri" w:hAnsi="Amiri" w:cs="Amiri"/>
                <w:color w:val="FF0000"/>
                <w:sz w:val="26"/>
                <w:szCs w:val="26"/>
                <w:rtl/>
                <w:lang w:bidi="ar-DZ"/>
              </w:rPr>
              <w:t>يوم الثلاثاء:</w:t>
            </w:r>
            <w:r w:rsidRPr="00F958C2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F958C2">
              <w:rPr>
                <w:rFonts w:ascii="Amiri" w:hAnsi="Amiri" w:cs="Amiri"/>
                <w:position w:val="-24"/>
                <w:sz w:val="26"/>
                <w:szCs w:val="26"/>
                <w:lang w:bidi="ar-DZ"/>
              </w:rPr>
              <w:object w:dxaOrig="1620" w:dyaOrig="620" w14:anchorId="5CE29304">
                <v:shape id="_x0000_i1085" type="#_x0000_t75" style="width:81pt;height:30.75pt" o:ole="">
                  <v:imagedata r:id="rId117" o:title=""/>
                </v:shape>
                <o:OLEObject Type="Embed" ProgID="Equation.DSMT4" ShapeID="_x0000_i1085" DrawAspect="Content" ObjectID="_1790197393" r:id="rId118"/>
              </w:object>
            </w:r>
          </w:p>
          <w:p w14:paraId="2603C9DD" w14:textId="77777777" w:rsidR="00E54507" w:rsidRPr="00BC5896" w:rsidRDefault="00E54507" w:rsidP="00CE27E8">
            <w:pPr>
              <w:bidi/>
              <w:ind w:left="330"/>
              <w:rPr>
                <w:rFonts w:ascii="Arial" w:hAnsi="Arial" w:cs="Arial"/>
                <w:sz w:val="28"/>
                <w:szCs w:val="28"/>
                <w:rtl/>
                <w:lang w:val="en-US" w:bidi="ar-DZ"/>
              </w:rPr>
            </w:pPr>
          </w:p>
          <w:tbl>
            <w:tblPr>
              <w:tblStyle w:val="Grilledutableau"/>
              <w:bidiVisual/>
              <w:tblW w:w="0" w:type="auto"/>
              <w:tblInd w:w="412" w:type="dxa"/>
              <w:tblLook w:val="01E0" w:firstRow="1" w:lastRow="1" w:firstColumn="1" w:lastColumn="1" w:noHBand="0" w:noVBand="0"/>
            </w:tblPr>
            <w:tblGrid>
              <w:gridCol w:w="870"/>
              <w:gridCol w:w="771"/>
              <w:gridCol w:w="764"/>
              <w:gridCol w:w="760"/>
              <w:gridCol w:w="760"/>
              <w:gridCol w:w="2336"/>
            </w:tblGrid>
            <w:tr w:rsidR="00E54507" w:rsidRPr="00BC5896" w14:paraId="0963D572" w14:textId="77777777" w:rsidTr="00141C00">
              <w:tc>
                <w:tcPr>
                  <w:tcW w:w="851" w:type="dxa"/>
                </w:tcPr>
                <w:p w14:paraId="7A63EE49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  <w:t>الأربعاء</w:t>
                  </w:r>
                </w:p>
              </w:tc>
              <w:tc>
                <w:tcPr>
                  <w:tcW w:w="759" w:type="dxa"/>
                </w:tcPr>
                <w:p w14:paraId="66B95FE7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  <w:t>الثلاثاء</w:t>
                  </w:r>
                </w:p>
              </w:tc>
              <w:tc>
                <w:tcPr>
                  <w:tcW w:w="760" w:type="dxa"/>
                </w:tcPr>
                <w:p w14:paraId="70A104A5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  <w:t>الاثنين</w:t>
                  </w:r>
                </w:p>
              </w:tc>
              <w:tc>
                <w:tcPr>
                  <w:tcW w:w="760" w:type="dxa"/>
                </w:tcPr>
                <w:p w14:paraId="6C3C2513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  <w:t>الأحد</w:t>
                  </w:r>
                </w:p>
              </w:tc>
              <w:tc>
                <w:tcPr>
                  <w:tcW w:w="680" w:type="dxa"/>
                </w:tcPr>
                <w:p w14:paraId="5A6742E9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  <w:t>السبت</w:t>
                  </w:r>
                </w:p>
              </w:tc>
              <w:tc>
                <w:tcPr>
                  <w:tcW w:w="2336" w:type="dxa"/>
                  <w:shd w:val="clear" w:color="auto" w:fill="00CCFF"/>
                </w:tcPr>
                <w:p w14:paraId="467ECBF8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val="en-US" w:bidi="ar-DZ"/>
                    </w:rPr>
                    <w:t>اليوم</w:t>
                  </w:r>
                </w:p>
              </w:tc>
            </w:tr>
            <w:tr w:rsidR="00E54507" w:rsidRPr="00BC5896" w14:paraId="16593C51" w14:textId="77777777" w:rsidTr="00141C00">
              <w:tc>
                <w:tcPr>
                  <w:tcW w:w="851" w:type="dxa"/>
                </w:tcPr>
                <w:p w14:paraId="56001C8D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  <w:t>19</w:t>
                  </w:r>
                </w:p>
              </w:tc>
              <w:tc>
                <w:tcPr>
                  <w:tcW w:w="759" w:type="dxa"/>
                </w:tcPr>
                <w:p w14:paraId="5D543885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  <w:t>12</w:t>
                  </w:r>
                </w:p>
              </w:tc>
              <w:tc>
                <w:tcPr>
                  <w:tcW w:w="760" w:type="dxa"/>
                </w:tcPr>
                <w:p w14:paraId="0309245B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  <w:t>11</w:t>
                  </w:r>
                </w:p>
              </w:tc>
              <w:tc>
                <w:tcPr>
                  <w:tcW w:w="760" w:type="dxa"/>
                </w:tcPr>
                <w:p w14:paraId="10C468F7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  <w:t>13</w:t>
                  </w:r>
                </w:p>
              </w:tc>
              <w:tc>
                <w:tcPr>
                  <w:tcW w:w="680" w:type="dxa"/>
                </w:tcPr>
                <w:p w14:paraId="59FB7E29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  <w:t>15</w:t>
                  </w:r>
                </w:p>
              </w:tc>
              <w:tc>
                <w:tcPr>
                  <w:tcW w:w="2336" w:type="dxa"/>
                  <w:shd w:val="clear" w:color="auto" w:fill="00CCFF"/>
                </w:tcPr>
                <w:p w14:paraId="2023BEBE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val="en-US" w:bidi="ar-DZ"/>
                    </w:rPr>
                    <w:t>القيمة (</w:t>
                  </w:r>
                  <w:r w:rsidRPr="00F958C2"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  <w:t>°</w:t>
                  </w:r>
                  <w:r w:rsidRPr="00F958C2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val="en-US" w:bidi="ar-DZ"/>
                    </w:rPr>
                    <w:t>)</w:t>
                  </w:r>
                </w:p>
              </w:tc>
            </w:tr>
            <w:tr w:rsidR="00E54507" w:rsidRPr="00BC5896" w14:paraId="5EDC4ED5" w14:textId="77777777" w:rsidTr="00141C00">
              <w:tc>
                <w:tcPr>
                  <w:tcW w:w="851" w:type="dxa"/>
                  <w:shd w:val="clear" w:color="auto" w:fill="FDE9D9" w:themeFill="accent6" w:themeFillTint="33"/>
                </w:tcPr>
                <w:p w14:paraId="786BB93A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</w:p>
              </w:tc>
              <w:tc>
                <w:tcPr>
                  <w:tcW w:w="759" w:type="dxa"/>
                </w:tcPr>
                <w:p w14:paraId="57ADE30D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>
                    <w:rPr>
                      <w:rFonts w:ascii="Amiri" w:hAnsi="Amiri" w:cs="Amiri" w:hint="cs"/>
                      <w:sz w:val="26"/>
                      <w:szCs w:val="26"/>
                      <w:rtl/>
                      <w:lang w:val="en-US" w:bidi="ar-DZ"/>
                    </w:rPr>
                    <w:t>14</w:t>
                  </w:r>
                </w:p>
              </w:tc>
              <w:tc>
                <w:tcPr>
                  <w:tcW w:w="760" w:type="dxa"/>
                </w:tcPr>
                <w:p w14:paraId="44EC42AA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>
                    <w:rPr>
                      <w:rFonts w:ascii="Amiri" w:hAnsi="Amiri" w:cs="Amiri" w:hint="cs"/>
                      <w:sz w:val="26"/>
                      <w:szCs w:val="26"/>
                      <w:rtl/>
                      <w:lang w:val="en-US" w:bidi="ar-DZ"/>
                    </w:rPr>
                    <w:t>12</w:t>
                  </w:r>
                </w:p>
              </w:tc>
              <w:tc>
                <w:tcPr>
                  <w:tcW w:w="760" w:type="dxa"/>
                </w:tcPr>
                <w:p w14:paraId="36C63E8A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  <w:r>
                    <w:rPr>
                      <w:rFonts w:ascii="Amiri" w:hAnsi="Amiri" w:cs="Amiri" w:hint="cs"/>
                      <w:sz w:val="26"/>
                      <w:szCs w:val="26"/>
                      <w:rtl/>
                      <w:lang w:val="en-US" w:bidi="ar-DZ"/>
                    </w:rPr>
                    <w:t>13</w:t>
                  </w:r>
                </w:p>
              </w:tc>
              <w:tc>
                <w:tcPr>
                  <w:tcW w:w="680" w:type="dxa"/>
                  <w:shd w:val="clear" w:color="auto" w:fill="FDE9D9" w:themeFill="accent6" w:themeFillTint="33"/>
                </w:tcPr>
                <w:p w14:paraId="6E59F23F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val="en-US" w:bidi="ar-DZ"/>
                    </w:rPr>
                  </w:pPr>
                </w:p>
              </w:tc>
              <w:tc>
                <w:tcPr>
                  <w:tcW w:w="2336" w:type="dxa"/>
                  <w:shd w:val="clear" w:color="auto" w:fill="00CCFF"/>
                </w:tcPr>
                <w:p w14:paraId="0BAF4AFC" w14:textId="77777777" w:rsidR="00E54507" w:rsidRPr="00F958C2" w:rsidRDefault="00E54507" w:rsidP="00CE27E8">
                  <w:pPr>
                    <w:bidi/>
                    <w:jc w:val="center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val="en-US" w:bidi="ar-DZ"/>
                    </w:rPr>
                  </w:pPr>
                  <w:r w:rsidRPr="00F958C2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val="en-US" w:bidi="ar-DZ"/>
                    </w:rPr>
                    <w:t>الوسط المتحرك</w:t>
                  </w:r>
                </w:p>
              </w:tc>
            </w:tr>
          </w:tbl>
          <w:p w14:paraId="44C91E71" w14:textId="77777777" w:rsidR="00E54507" w:rsidRDefault="00E54507" w:rsidP="00CE27E8">
            <w:pPr>
              <w:bidi/>
              <w:rPr>
                <w:rFonts w:ascii="Arial" w:hAnsi="Arial" w:cs="Arial"/>
                <w:sz w:val="28"/>
                <w:szCs w:val="28"/>
                <w:rtl/>
                <w:lang w:val="en-US" w:bidi="ar-DZ"/>
              </w:rPr>
            </w:pPr>
          </w:p>
          <w:p w14:paraId="72A19F74" w14:textId="77777777" w:rsidR="00E54507" w:rsidRPr="00F34D69" w:rsidRDefault="00E54507" w:rsidP="00E54507">
            <w:pPr>
              <w:pStyle w:val="Paragraphedeliste"/>
              <w:numPr>
                <w:ilvl w:val="0"/>
                <w:numId w:val="25"/>
              </w:numPr>
              <w:bidi/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</w:pPr>
            <w:r>
              <w:rPr>
                <w:rFonts w:ascii="Amiri" w:hAnsi="Amiri" w:cs="Amiri" w:hint="cs"/>
                <w:sz w:val="26"/>
                <w:szCs w:val="26"/>
                <w:rtl/>
                <w:lang w:val="en-US" w:bidi="ar-DZ"/>
              </w:rPr>
              <w:t>ت</w:t>
            </w:r>
            <w:r w:rsidRPr="00F34D69"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  <w:t>مث</w:t>
            </w:r>
            <w:r>
              <w:rPr>
                <w:rFonts w:ascii="Amiri" w:hAnsi="Amiri" w:cs="Amiri" w:hint="cs"/>
                <w:sz w:val="26"/>
                <w:szCs w:val="26"/>
                <w:rtl/>
                <w:lang w:val="en-US" w:bidi="ar-DZ"/>
              </w:rPr>
              <w:t>ي</w:t>
            </w:r>
            <w:r w:rsidRPr="00F34D69"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  <w:t>ل في نفس البيان</w:t>
            </w:r>
            <w:r w:rsidRPr="00F34D69">
              <w:rPr>
                <w:rFonts w:ascii="Amiri" w:hAnsi="Amiri" w:cs="Amiri"/>
                <w:sz w:val="26"/>
                <w:szCs w:val="26"/>
                <w:rtl/>
                <w:lang w:val="en-US"/>
              </w:rPr>
              <w:t xml:space="preserve"> </w:t>
            </w:r>
            <w:r w:rsidRPr="00F34D69"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  <w:t>كلا من السلسلة الأصلية وسلسلة الأوسط المتحركة من الرتبة 3.</w:t>
            </w:r>
          </w:p>
          <w:p w14:paraId="3D6F0D24" w14:textId="77777777" w:rsidR="00E54507" w:rsidRPr="00F34D69" w:rsidRDefault="00E54507" w:rsidP="00CE27E8">
            <w:pPr>
              <w:pStyle w:val="Paragraphedeliste"/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7FC9762" wp14:editId="1AAC66C0">
                      <wp:simplePos x="0" y="0"/>
                      <wp:positionH relativeFrom="column">
                        <wp:posOffset>775970</wp:posOffset>
                      </wp:positionH>
                      <wp:positionV relativeFrom="paragraph">
                        <wp:posOffset>100330</wp:posOffset>
                      </wp:positionV>
                      <wp:extent cx="2762250" cy="1914525"/>
                      <wp:effectExtent l="0" t="0" r="19050" b="28575"/>
                      <wp:wrapNone/>
                      <wp:docPr id="716364216" name="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0" cy="1914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AF92AB" w14:textId="77777777" w:rsidR="00E54507" w:rsidRDefault="00E54507" w:rsidP="00CE27E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24E3AD8" wp14:editId="3E346342">
                                        <wp:extent cx="2552700" cy="1828800"/>
                                        <wp:effectExtent l="0" t="0" r="0" b="0"/>
                                        <wp:docPr id="1242413445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2413445" name=""/>
                                                <pic:cNvPicPr/>
                                              </pic:nvPicPr>
                                              <pic:blipFill>
                                                <a:blip r:embed="rId1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52700" cy="1828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FC9762" id="_x0000_s1044" style="position:absolute;left:0;text-align:left;margin-left:61.1pt;margin-top:7.9pt;width:217.5pt;height:150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" strokecolor="white [3212]">
                      <v:textbox>
                        <w:txbxContent>
                          <w:p w14:paraId="6FAF92AB" w14:textId="77777777" w:rsidR="00E54507" w:rsidRDefault="00E54507" w:rsidP="00CE27E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4E3AD8" wp14:editId="3E346342">
                                  <wp:extent cx="2552700" cy="1828800"/>
                                  <wp:effectExtent l="0" t="0" r="0" b="0"/>
                                  <wp:docPr id="124241344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2413445" name=""/>
                                          <pic:cNvPicPr/>
                                        </pic:nvPicPr>
                                        <pic:blipFill>
                                          <a:blip r:embed="rId1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27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57FC69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127B3C49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1CC484D4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4538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</w:p>
          <w:p w14:paraId="3A28775B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D77BCB2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58EBBF3" w14:textId="77777777" w:rsidR="00E54507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FCD3776" w14:textId="77777777" w:rsidR="00E54507" w:rsidRPr="00CE27E8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proofErr w:type="gramStart"/>
            <w:r w:rsidRPr="00CE27E8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التمرين :</w:t>
            </w:r>
            <w:proofErr w:type="gramEnd"/>
            <w:r w:rsidRPr="00CE27E8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</w:t>
            </w:r>
            <w:r w:rsidRPr="00CE27E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03 ص 59 </w:t>
            </w:r>
          </w:p>
          <w:p w14:paraId="3ED59012" w14:textId="77777777" w:rsidR="00E54507" w:rsidRPr="00CE27E8" w:rsidRDefault="00E54507" w:rsidP="00CE27E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</w:tc>
        <w:tc>
          <w:tcPr>
            <w:tcW w:w="1179" w:type="dxa"/>
          </w:tcPr>
          <w:p w14:paraId="2204D317" w14:textId="77777777" w:rsidR="00E54507" w:rsidRDefault="00E54507" w:rsidP="00CE27E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22D6F3" w14:textId="77777777" w:rsidR="00E54507" w:rsidRDefault="00E54507" w:rsidP="00CE27E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9CE798" w14:textId="77777777" w:rsidR="00E54507" w:rsidRPr="00CE27E8" w:rsidRDefault="00E54507" w:rsidP="00CE27E8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CE27E8">
              <w:rPr>
                <w:rFonts w:ascii="Amiri" w:hAnsi="Amiri" w:cs="Amiri"/>
                <w:sz w:val="24"/>
                <w:szCs w:val="24"/>
                <w:rtl/>
              </w:rPr>
              <w:t>يقدم الدرس لأنه لم يتم تدريسه في السنة الأولى</w:t>
            </w:r>
          </w:p>
          <w:p w14:paraId="636D785A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9AEEF21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18CE68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B34AB8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462DA5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951BA47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641D7F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CC6A9A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226B23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750BB7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4F1178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5E05F4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1747EC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2ED9E3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69B94C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F67EA9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66025F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75BC59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C760E5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DD24BB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D6F739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D6FEA8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F4284E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BB17CB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8CB052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551101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7A3DB1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9D591C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706EA6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51AA3A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FC3754" w14:textId="77777777" w:rsidR="00E54507" w:rsidRDefault="00E54507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E37D90" w14:textId="77777777" w:rsidR="00E54507" w:rsidRPr="00792B9B" w:rsidRDefault="00E54507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036189C2" w14:textId="77777777" w:rsidR="00E54507" w:rsidRPr="00792B9B" w:rsidRDefault="00E54507" w:rsidP="000B785F">
      <w:pPr>
        <w:bidi/>
        <w:ind w:right="-851"/>
        <w:rPr>
          <w:rFonts w:cstheme="minorHAnsi"/>
          <w:sz w:val="28"/>
          <w:szCs w:val="28"/>
        </w:rPr>
      </w:pPr>
    </w:p>
    <w:p w14:paraId="6E6EE8EE" w14:textId="77777777" w:rsidR="00E54507" w:rsidRDefault="00E54507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F401128" wp14:editId="17DEEEAB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164979729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0A6EE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7150E9AD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Pr="00FC5B95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125792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>حساب الانحراف المعياري وترجمته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401128" id="_x0000_s1045" style="position:absolute;left:0;text-align:left;margin-left:-46.15pt;margin-top:66.05pt;width:543pt;height:53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odrlM3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5E40A6EE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7150E9AD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Pr="00FC5B95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125792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>حساب الانحراف المعياري وترجمته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E76E65E" wp14:editId="12709299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572063381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0925E" w14:textId="77777777" w:rsidR="00E54507" w:rsidRPr="00305590" w:rsidRDefault="00E54507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ساعة</w:t>
                            </w:r>
                          </w:p>
                          <w:p w14:paraId="278BFE1C" w14:textId="77777777" w:rsidR="00E54507" w:rsidRDefault="00E54507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76E65E" id="_x0000_s1046" style="position:absolute;left:0;text-align:left;margin-left:-44.65pt;margin-top:.8pt;width:100.5pt;height:58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" fillcolor="white [3201]" strokecolor="black [3213]" strokeweight="2pt">
                <v:textbox>
                  <w:txbxContent>
                    <w:p w14:paraId="47D0925E" w14:textId="77777777" w:rsidR="00E54507" w:rsidRPr="00305590" w:rsidRDefault="00E54507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ساعة</w:t>
                      </w:r>
                    </w:p>
                    <w:p w14:paraId="278BFE1C" w14:textId="77777777" w:rsidR="00E54507" w:rsidRDefault="00E54507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3B4A105" wp14:editId="43920173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080205154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2F5D81" w14:textId="77777777" w:rsidR="00E54507" w:rsidRPr="00305590" w:rsidRDefault="00E54507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B4A105" id="_x0000_s1047" style="position:absolute;left:0;text-align:left;margin-left:396.35pt;margin-top:-.7pt;width:100.5pt;height:62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DWqLeY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602F5D81" w14:textId="77777777" w:rsidR="00E54507" w:rsidRPr="00305590" w:rsidRDefault="00E54507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34E814D" wp14:editId="05C34FBA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517332495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E768C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الاحصاء</w:t>
                            </w:r>
                          </w:p>
                          <w:p w14:paraId="7A769014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12141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التباين والانحراف المعياري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4E814D" id="_x0000_s1048" style="position:absolute;left:0;text-align:left;margin-left:66.35pt;margin-top:1.55pt;width:323.25pt;height:58.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UKC8cn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1DDE768C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الاحصاء</w:t>
                      </w:r>
                    </w:p>
                    <w:p w14:paraId="7A769014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D12141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التباين والانحراف المعياري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425"/>
        <w:bidiVisual/>
        <w:tblW w:w="10812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E54507" w:rsidRPr="00792B9B" w14:paraId="4AB4F826" w14:textId="77777777" w:rsidTr="00D12141">
        <w:tc>
          <w:tcPr>
            <w:tcW w:w="1278" w:type="dxa"/>
            <w:shd w:val="clear" w:color="auto" w:fill="FDE9D9" w:themeFill="accent6" w:themeFillTint="33"/>
          </w:tcPr>
          <w:p w14:paraId="2FEAD36B" w14:textId="77777777" w:rsidR="00E54507" w:rsidRPr="00D12141" w:rsidRDefault="00E54507" w:rsidP="00D12141">
            <w:pPr>
              <w:bidi/>
              <w:ind w:right="-851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D12141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FDE9D9" w:themeFill="accent6" w:themeFillTint="33"/>
          </w:tcPr>
          <w:p w14:paraId="5EBD8B82" w14:textId="77777777" w:rsidR="00E54507" w:rsidRPr="00D12141" w:rsidRDefault="00E54507" w:rsidP="00D12141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D12141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FDE9D9" w:themeFill="accent6" w:themeFillTint="33"/>
          </w:tcPr>
          <w:p w14:paraId="289DD9B0" w14:textId="77777777" w:rsidR="00E54507" w:rsidRPr="00D12141" w:rsidRDefault="00E54507" w:rsidP="00D12141">
            <w:pPr>
              <w:bidi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D12141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ملاحظات</w:t>
            </w:r>
          </w:p>
        </w:tc>
      </w:tr>
      <w:tr w:rsidR="00E54507" w:rsidRPr="00792B9B" w14:paraId="3EAAF502" w14:textId="77777777" w:rsidTr="00D12141">
        <w:tc>
          <w:tcPr>
            <w:tcW w:w="1278" w:type="dxa"/>
          </w:tcPr>
          <w:p w14:paraId="1BA0A106" w14:textId="77777777" w:rsidR="00E54507" w:rsidRDefault="00E54507" w:rsidP="00D1214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C4E2723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D406040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B95EE1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79993C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F84ED0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F46E5C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3A8F5F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9B0214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ABBFEA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EE3739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C9368F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63EF646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87AAB9B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5161A6B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C007528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89B43CA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784886E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72BAF5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67AF80F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68B33FC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55630E6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69EC60A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4204959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5AA9B65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D185725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9D3FE09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4C55FB6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2F584AF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FF016EC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8AC4469" w14:textId="77777777" w:rsidR="00E54507" w:rsidRDefault="00E54507" w:rsidP="00D12141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3C94078" w14:textId="77777777" w:rsidR="00E54507" w:rsidRPr="00FB5A89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7ABB0AA4" w14:textId="77777777" w:rsidR="00E54507" w:rsidRDefault="00E54507" w:rsidP="00D12141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التبــــــــاين</w:t>
            </w:r>
          </w:p>
          <w:p w14:paraId="7494279E" w14:textId="77777777" w:rsidR="00E54507" w:rsidRDefault="00E54507" w:rsidP="00D12141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2C0C3EB" w14:textId="77777777" w:rsidR="00E54507" w:rsidRPr="001A5FD3" w:rsidRDefault="00E54507" w:rsidP="00D12141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A5FD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نشاط </w:t>
            </w:r>
          </w:p>
          <w:p w14:paraId="68290162" w14:textId="77777777" w:rsidR="00E54507" w:rsidRPr="001A5FD3" w:rsidRDefault="00E54507" w:rsidP="00D12141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نعتبر السلسلة الإحصائية </w:t>
            </w:r>
            <w:r w:rsidRPr="001A5FD3">
              <w:rPr>
                <w:rFonts w:ascii="Amiri" w:hAnsi="Amiri" w:cs="Amiri" w:hint="cs"/>
                <w:sz w:val="26"/>
                <w:szCs w:val="26"/>
                <w:rtl/>
              </w:rPr>
              <w:t>التالية: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444"/>
              <w:gridCol w:w="851"/>
              <w:gridCol w:w="850"/>
              <w:gridCol w:w="993"/>
              <w:gridCol w:w="850"/>
              <w:gridCol w:w="750"/>
              <w:gridCol w:w="2227"/>
            </w:tblGrid>
            <w:tr w:rsidR="00E54507" w:rsidRPr="001A5FD3" w14:paraId="7D7B671E" w14:textId="77777777" w:rsidTr="009656A1">
              <w:tc>
                <w:tcPr>
                  <w:tcW w:w="1444" w:type="dxa"/>
                </w:tcPr>
                <w:p w14:paraId="082705EA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>المجموع</w:t>
                  </w:r>
                </w:p>
              </w:tc>
              <w:tc>
                <w:tcPr>
                  <w:tcW w:w="851" w:type="dxa"/>
                </w:tcPr>
                <w:p w14:paraId="5C1A9868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14</w:t>
                  </w:r>
                </w:p>
              </w:tc>
              <w:tc>
                <w:tcPr>
                  <w:tcW w:w="850" w:type="dxa"/>
                </w:tcPr>
                <w:p w14:paraId="0355A2AE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12</w:t>
                  </w:r>
                </w:p>
              </w:tc>
              <w:tc>
                <w:tcPr>
                  <w:tcW w:w="993" w:type="dxa"/>
                </w:tcPr>
                <w:p w14:paraId="074E98F9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11</w:t>
                  </w:r>
                </w:p>
              </w:tc>
              <w:tc>
                <w:tcPr>
                  <w:tcW w:w="850" w:type="dxa"/>
                </w:tcPr>
                <w:p w14:paraId="6D4F3EED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9</w:t>
                  </w:r>
                </w:p>
              </w:tc>
              <w:tc>
                <w:tcPr>
                  <w:tcW w:w="750" w:type="dxa"/>
                </w:tcPr>
                <w:p w14:paraId="142E0C53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7</w:t>
                  </w:r>
                </w:p>
              </w:tc>
              <w:tc>
                <w:tcPr>
                  <w:tcW w:w="2227" w:type="dxa"/>
                </w:tcPr>
                <w:p w14:paraId="459B9A4D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</w:rPr>
                  </w:pPr>
                  <w:r w:rsidRPr="001A5FD3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320" w:dyaOrig="400" w14:anchorId="17E8A0F1">
                      <v:shape id="_x0000_i1086" type="#_x0000_t75" style="width:15.75pt;height:20.25pt" o:ole="">
                        <v:imagedata r:id="rId120" o:title=""/>
                      </v:shape>
                      <o:OLEObject Type="Embed" ProgID="Equation.DSMT4" ShapeID="_x0000_i1086" DrawAspect="Content" ObjectID="_1790197394" r:id="rId121"/>
                    </w:object>
                  </w:r>
                </w:p>
              </w:tc>
            </w:tr>
            <w:tr w:rsidR="00E54507" w:rsidRPr="001A5FD3" w14:paraId="7456BB0C" w14:textId="77777777" w:rsidTr="009656A1">
              <w:tc>
                <w:tcPr>
                  <w:tcW w:w="1444" w:type="dxa"/>
                </w:tcPr>
                <w:p w14:paraId="022FE05D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/</w:t>
                  </w:r>
                </w:p>
              </w:tc>
              <w:tc>
                <w:tcPr>
                  <w:tcW w:w="851" w:type="dxa"/>
                </w:tcPr>
                <w:p w14:paraId="01BF0A02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3</w:t>
                  </w:r>
                </w:p>
              </w:tc>
              <w:tc>
                <w:tcPr>
                  <w:tcW w:w="850" w:type="dxa"/>
                </w:tcPr>
                <w:p w14:paraId="18EFA761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2</w:t>
                  </w:r>
                </w:p>
              </w:tc>
              <w:tc>
                <w:tcPr>
                  <w:tcW w:w="993" w:type="dxa"/>
                </w:tcPr>
                <w:p w14:paraId="3CF4E4A3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</w:t>
                  </w:r>
                </w:p>
              </w:tc>
              <w:tc>
                <w:tcPr>
                  <w:tcW w:w="850" w:type="dxa"/>
                </w:tcPr>
                <w:p w14:paraId="19F42078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3</w:t>
                  </w:r>
                </w:p>
              </w:tc>
              <w:tc>
                <w:tcPr>
                  <w:tcW w:w="750" w:type="dxa"/>
                </w:tcPr>
                <w:p w14:paraId="458E6865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2</w:t>
                  </w:r>
                </w:p>
              </w:tc>
              <w:tc>
                <w:tcPr>
                  <w:tcW w:w="2227" w:type="dxa"/>
                </w:tcPr>
                <w:p w14:paraId="0347CB81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320" w:dyaOrig="400" w14:anchorId="52730987">
                      <v:shape id="_x0000_i1087" type="#_x0000_t75" style="width:15.75pt;height:20.25pt" o:ole="">
                        <v:imagedata r:id="rId122" o:title=""/>
                      </v:shape>
                      <o:OLEObject Type="Embed" ProgID="Equation.DSMT4" ShapeID="_x0000_i1087" DrawAspect="Content" ObjectID="_1790197395" r:id="rId123"/>
                    </w:object>
                  </w:r>
                </w:p>
              </w:tc>
            </w:tr>
            <w:tr w:rsidR="00E54507" w:rsidRPr="001A5FD3" w14:paraId="208562BE" w14:textId="77777777" w:rsidTr="009656A1">
              <w:tc>
                <w:tcPr>
                  <w:tcW w:w="1444" w:type="dxa"/>
                </w:tcPr>
                <w:p w14:paraId="3E52BB7D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/</w:t>
                  </w:r>
                </w:p>
              </w:tc>
              <w:tc>
                <w:tcPr>
                  <w:tcW w:w="851" w:type="dxa"/>
                </w:tcPr>
                <w:p w14:paraId="06EF8C32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850" w:type="dxa"/>
                </w:tcPr>
                <w:p w14:paraId="2EE20F37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993" w:type="dxa"/>
                </w:tcPr>
                <w:p w14:paraId="316E7B89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850" w:type="dxa"/>
                </w:tcPr>
                <w:p w14:paraId="76860657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750" w:type="dxa"/>
                </w:tcPr>
                <w:p w14:paraId="0EAE3411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2227" w:type="dxa"/>
                </w:tcPr>
                <w:p w14:paraId="4C101869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lang w:bidi="ar-DZ"/>
                    </w:rPr>
                  </w:pPr>
                  <w:r w:rsidRPr="001A5FD3">
                    <w:rPr>
                      <w:rFonts w:ascii="Amiri" w:hAnsi="Amiri" w:cs="Amiri"/>
                      <w:position w:val="-28"/>
                      <w:sz w:val="26"/>
                      <w:szCs w:val="26"/>
                    </w:rPr>
                    <w:object w:dxaOrig="1100" w:dyaOrig="720" w14:anchorId="224160ED">
                      <v:shape id="_x0000_i1088" type="#_x0000_t75" style="width:55.5pt;height:36pt" o:ole="">
                        <v:imagedata r:id="rId124" o:title=""/>
                      </v:shape>
                      <o:OLEObject Type="Embed" ProgID="Equation.DSMT4" ShapeID="_x0000_i1088" DrawAspect="Content" ObjectID="_1790197396" r:id="rId125"/>
                    </w:object>
                  </w:r>
                </w:p>
              </w:tc>
            </w:tr>
            <w:tr w:rsidR="00E54507" w:rsidRPr="001A5FD3" w14:paraId="58CE15E8" w14:textId="77777777" w:rsidTr="009656A1">
              <w:tc>
                <w:tcPr>
                  <w:tcW w:w="1444" w:type="dxa"/>
                </w:tcPr>
                <w:p w14:paraId="3829CA65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sz w:val="26"/>
                      <w:szCs w:val="26"/>
                      <w:rtl/>
                    </w:rPr>
                    <w:t>.........</w:t>
                  </w:r>
                </w:p>
              </w:tc>
              <w:tc>
                <w:tcPr>
                  <w:tcW w:w="851" w:type="dxa"/>
                </w:tcPr>
                <w:p w14:paraId="36466773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850" w:type="dxa"/>
                </w:tcPr>
                <w:p w14:paraId="45FB69B0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993" w:type="dxa"/>
                </w:tcPr>
                <w:p w14:paraId="591266A5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850" w:type="dxa"/>
                </w:tcPr>
                <w:p w14:paraId="31F89C63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750" w:type="dxa"/>
                </w:tcPr>
                <w:p w14:paraId="299450A4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2227" w:type="dxa"/>
                </w:tcPr>
                <w:p w14:paraId="39E672C7" w14:textId="77777777" w:rsidR="00E54507" w:rsidRPr="001A5FD3" w:rsidRDefault="00E54507" w:rsidP="000B785F">
                  <w:pPr>
                    <w:framePr w:hSpace="141" w:wrap="around" w:vAnchor="text" w:hAnchor="margin" w:xAlign="center" w:y="42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1A5FD3">
                    <w:rPr>
                      <w:rFonts w:ascii="Amiri" w:hAnsi="Amiri" w:cs="Amiri"/>
                      <w:position w:val="-28"/>
                      <w:sz w:val="26"/>
                      <w:szCs w:val="26"/>
                    </w:rPr>
                    <w:object w:dxaOrig="1380" w:dyaOrig="720" w14:anchorId="4130389E">
                      <v:shape id="_x0000_i1089" type="#_x0000_t75" style="width:69pt;height:36pt" o:ole="">
                        <v:imagedata r:id="rId126" o:title=""/>
                      </v:shape>
                      <o:OLEObject Type="Embed" ProgID="Equation.DSMT4" ShapeID="_x0000_i1089" DrawAspect="Content" ObjectID="_1790197397" r:id="rId127"/>
                    </w:object>
                  </w:r>
                </w:p>
              </w:tc>
            </w:tr>
          </w:tbl>
          <w:p w14:paraId="752B4869" w14:textId="77777777" w:rsidR="00E54507" w:rsidRPr="001A5FD3" w:rsidRDefault="00E54507" w:rsidP="00D12141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885C9E6" w14:textId="77777777" w:rsidR="00E54507" w:rsidRPr="001A5FD3" w:rsidRDefault="00E54507" w:rsidP="00D12141">
            <w:pPr>
              <w:numPr>
                <w:ilvl w:val="0"/>
                <w:numId w:val="16"/>
              </w:numPr>
              <w:bidi/>
              <w:rPr>
                <w:rFonts w:ascii="Amiri" w:hAnsi="Amiri" w:cs="Amiri"/>
                <w:sz w:val="26"/>
                <w:szCs w:val="26"/>
              </w:rPr>
            </w:pP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أحسب الوسط الحسابي </w:t>
            </w:r>
            <w:r w:rsidRPr="001A5FD3">
              <w:rPr>
                <w:rFonts w:ascii="Amiri" w:hAnsi="Amiri" w:cs="Amiri"/>
                <w:position w:val="-6"/>
                <w:sz w:val="26"/>
                <w:szCs w:val="26"/>
              </w:rPr>
              <w:object w:dxaOrig="260" w:dyaOrig="460" w14:anchorId="71F8DB0A">
                <v:shape id="_x0000_i1090" type="#_x0000_t75" style="width:13.5pt;height:22.5pt" o:ole="">
                  <v:imagedata r:id="rId128" o:title=""/>
                </v:shape>
                <o:OLEObject Type="Embed" ProgID="Equation.DSMT4" ShapeID="_x0000_i1090" DrawAspect="Content" ObjectID="_1790197398" r:id="rId129"/>
              </w:object>
            </w: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 للسلسلة.</w:t>
            </w:r>
          </w:p>
          <w:p w14:paraId="5F9F49CE" w14:textId="77777777" w:rsidR="00E54507" w:rsidRPr="001A5FD3" w:rsidRDefault="00E54507" w:rsidP="00D12141">
            <w:pPr>
              <w:numPr>
                <w:ilvl w:val="0"/>
                <w:numId w:val="16"/>
              </w:num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أحسب النسبتين: </w:t>
            </w:r>
            <w:r w:rsidRPr="001A5FD3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1A5FD3">
              <w:rPr>
                <w:rFonts w:ascii="Amiri" w:hAnsi="Amiri" w:cs="Amiri"/>
                <w:position w:val="-24"/>
                <w:sz w:val="26"/>
                <w:szCs w:val="26"/>
              </w:rPr>
              <w:object w:dxaOrig="1700" w:dyaOrig="999" w14:anchorId="72F80012">
                <v:shape id="_x0000_i1091" type="#_x0000_t75" style="width:85.5pt;height:50.25pt" o:ole="">
                  <v:imagedata r:id="rId130" o:title=""/>
                </v:shape>
                <o:OLEObject Type="Embed" ProgID="Equation.DSMT4" ShapeID="_x0000_i1091" DrawAspect="Content" ObjectID="_1790197399" r:id="rId131"/>
              </w:object>
            </w: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     و     </w:t>
            </w:r>
            <w:r w:rsidRPr="001A5FD3">
              <w:rPr>
                <w:rFonts w:ascii="Amiri" w:hAnsi="Amiri" w:cs="Amiri"/>
                <w:position w:val="-26"/>
                <w:sz w:val="26"/>
                <w:szCs w:val="26"/>
              </w:rPr>
              <w:object w:dxaOrig="1880" w:dyaOrig="1080" w14:anchorId="2F27B30B">
                <v:shape id="_x0000_i1092" type="#_x0000_t75" style="width:93.75pt;height:54.75pt" o:ole="">
                  <v:imagedata r:id="rId132" o:title=""/>
                </v:shape>
                <o:OLEObject Type="Embed" ProgID="Equation.DSMT4" ShapeID="_x0000_i1092" DrawAspect="Content" ObjectID="_1790197400" r:id="rId133"/>
              </w:object>
            </w: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7CDF4816" w14:textId="77777777" w:rsidR="00E54507" w:rsidRPr="001A5FD3" w:rsidRDefault="00E54507" w:rsidP="00D12141">
            <w:pPr>
              <w:bidi/>
              <w:ind w:left="174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A5FD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تعريف:</w:t>
            </w:r>
          </w:p>
          <w:p w14:paraId="1CDD758C" w14:textId="77777777" w:rsidR="00E54507" w:rsidRPr="001A5FD3" w:rsidRDefault="00E54507" w:rsidP="00D12141">
            <w:pPr>
              <w:numPr>
                <w:ilvl w:val="0"/>
                <w:numId w:val="17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تباين سلسلة معرفة بكل قيمها </w:t>
            </w:r>
            <w:r w:rsidRPr="001A5FD3">
              <w:rPr>
                <w:rFonts w:ascii="Amiri" w:hAnsi="Amiri" w:cs="Amiri"/>
                <w:position w:val="-14"/>
                <w:sz w:val="26"/>
                <w:szCs w:val="26"/>
              </w:rPr>
              <w:object w:dxaOrig="320" w:dyaOrig="400" w14:anchorId="210C7441">
                <v:shape id="_x0000_i1093" type="#_x0000_t75" style="width:15.75pt;height:20.25pt" o:ole="">
                  <v:imagedata r:id="rId120" o:title=""/>
                </v:shape>
                <o:OLEObject Type="Embed" ProgID="Equation.DSMT4" ShapeID="_x0000_i1093" DrawAspect="Content" ObjectID="_1790197401" r:id="rId134"/>
              </w:object>
            </w: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 ووسطها الحسابي </w:t>
            </w:r>
            <w:r w:rsidRPr="001A5FD3">
              <w:rPr>
                <w:rFonts w:ascii="Amiri" w:hAnsi="Amiri" w:cs="Amiri"/>
                <w:position w:val="-6"/>
                <w:sz w:val="26"/>
                <w:szCs w:val="26"/>
              </w:rPr>
              <w:object w:dxaOrig="260" w:dyaOrig="460" w14:anchorId="75D4B17C">
                <v:shape id="_x0000_i1094" type="#_x0000_t75" style="width:13.5pt;height:22.5pt" o:ole="">
                  <v:imagedata r:id="rId128" o:title=""/>
                </v:shape>
                <o:OLEObject Type="Embed" ProgID="Equation.DSMT4" ShapeID="_x0000_i1094" DrawAspect="Content" ObjectID="_1790197402" r:id="rId135"/>
              </w:object>
            </w: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والذي نرمز له بالرمز </w:t>
            </w:r>
            <w:r w:rsidRPr="001A5FD3">
              <w:rPr>
                <w:rFonts w:ascii="Amiri" w:hAnsi="Amiri" w:cs="Amiri"/>
                <w:sz w:val="26"/>
                <w:szCs w:val="26"/>
              </w:rPr>
              <w:t>V</w:t>
            </w:r>
            <w:r w:rsidRPr="001A5FD3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هو وسط مربعات الفروق بين هذه القيم ووسطها الحسابي أي: </w:t>
            </w:r>
            <w:r w:rsidRPr="001A5FD3">
              <w:rPr>
                <w:rFonts w:ascii="Amiri" w:hAnsi="Amiri" w:cs="Amiri"/>
                <w:position w:val="-24"/>
                <w:sz w:val="26"/>
                <w:szCs w:val="26"/>
              </w:rPr>
              <w:object w:dxaOrig="2100" w:dyaOrig="999" w14:anchorId="7BA9D402">
                <v:shape id="_x0000_i1095" type="#_x0000_t75" style="width:105pt;height:50.25pt" o:ole="">
                  <v:imagedata r:id="rId136" o:title=""/>
                </v:shape>
                <o:OLEObject Type="Embed" ProgID="Equation.DSMT4" ShapeID="_x0000_i1095" DrawAspect="Content" ObjectID="_1790197403" r:id="rId137"/>
              </w:object>
            </w:r>
            <w:r w:rsidRPr="001A5FD3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14:paraId="76F33194" w14:textId="77777777" w:rsidR="00E54507" w:rsidRPr="001A5FD3" w:rsidRDefault="00E54507" w:rsidP="00D12141">
            <w:pPr>
              <w:numPr>
                <w:ilvl w:val="0"/>
                <w:numId w:val="17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الانحراف المعياري هو الذي نرمز له بالرمز </w:t>
            </w:r>
            <m:oMath>
              <m:r>
                <m:rPr>
                  <m:sty m:val="p"/>
                </m:rPr>
                <w:rPr>
                  <w:rFonts w:ascii="Cambria" w:hAnsi="Cambria" w:cs="Cambria" w:hint="cs"/>
                  <w:sz w:val="26"/>
                  <w:szCs w:val="26"/>
                  <w:rtl/>
                </w:rPr>
                <m:t>σ</m:t>
              </m:r>
            </m:oMath>
            <w:r w:rsidRPr="001A5FD3">
              <w:rPr>
                <w:rFonts w:ascii="Amiri" w:eastAsiaTheme="minorEastAsia" w:hAnsi="Amiri" w:cs="Amiri"/>
                <w:sz w:val="26"/>
                <w:szCs w:val="26"/>
                <w:rtl/>
              </w:rPr>
              <w:t xml:space="preserve"> وهو الجذر التربيعي للتباين أي </w:t>
            </w:r>
            <m:oMath>
              <m:r>
                <m:rPr>
                  <m:sty m:val="p"/>
                </m:rPr>
                <w:rPr>
                  <w:rFonts w:ascii="Cambria" w:eastAsiaTheme="minorEastAsia" w:hAnsi="Cambria" w:cs="Cambria" w:hint="cs"/>
                  <w:sz w:val="26"/>
                  <w:szCs w:val="26"/>
                  <w:rtl/>
                </w:rPr>
                <m:t>σ</m:t>
              </m:r>
              <m:r>
                <m:rPr>
                  <m:sty m:val="p"/>
                </m:rPr>
                <w:rPr>
                  <w:rFonts w:ascii="Cambria Math" w:eastAsiaTheme="minorEastAsia" w:hAnsi="Cambria Math" w:cs="Amiri"/>
                  <w:sz w:val="26"/>
                  <w:szCs w:val="26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miri"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miri"/>
                      <w:sz w:val="26"/>
                      <w:szCs w:val="26"/>
                    </w:rPr>
                    <m:t>V</m:t>
                  </m:r>
                </m:e>
              </m:rad>
            </m:oMath>
          </w:p>
          <w:p w14:paraId="6AC20408" w14:textId="77777777" w:rsidR="00E54507" w:rsidRDefault="00E54507" w:rsidP="00D12141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</w:p>
          <w:p w14:paraId="30219E1E" w14:textId="77777777" w:rsidR="00E54507" w:rsidRPr="001A5FD3" w:rsidRDefault="00E54507" w:rsidP="00D12141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1A5FD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مثـــــــال:</w:t>
            </w:r>
            <w:r w:rsidRPr="001A5FD3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1A5FD3"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  <w:t>ت12 ص 60</w:t>
            </w:r>
          </w:p>
          <w:p w14:paraId="14BBBE5E" w14:textId="77777777" w:rsidR="00E54507" w:rsidRPr="001A5FD3" w:rsidRDefault="00E54507" w:rsidP="00D12141">
            <w:pPr>
              <w:tabs>
                <w:tab w:val="left" w:pos="3005"/>
              </w:tabs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>
              <w:rPr>
                <w:rFonts w:ascii="Amiri" w:hAnsi="Amiri" w:cs="Amiri"/>
                <w:sz w:val="26"/>
                <w:szCs w:val="26"/>
                <w:rtl/>
              </w:rPr>
              <w:tab/>
            </w:r>
          </w:p>
          <w:p w14:paraId="0182CAFC" w14:textId="77777777" w:rsidR="00E54507" w:rsidRPr="001A5FD3" w:rsidRDefault="00E54507" w:rsidP="00D12141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A5FD3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مبرهنة (تقبل دون برهان):</w:t>
            </w: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</w:p>
          <w:p w14:paraId="11B1C6D1" w14:textId="77777777" w:rsidR="00E54507" w:rsidRDefault="00E54507" w:rsidP="00D12141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إذا كانت سلسلة معرفة بكل قيمها </w:t>
            </w:r>
            <w:r w:rsidRPr="001A5FD3">
              <w:rPr>
                <w:rFonts w:ascii="Amiri" w:hAnsi="Amiri" w:cs="Amiri"/>
                <w:position w:val="-14"/>
                <w:sz w:val="26"/>
                <w:szCs w:val="26"/>
              </w:rPr>
              <w:object w:dxaOrig="320" w:dyaOrig="400" w14:anchorId="3D375B92">
                <v:shape id="_x0000_i1096" type="#_x0000_t75" style="width:15.75pt;height:20.25pt" o:ole="">
                  <v:imagedata r:id="rId120" o:title=""/>
                </v:shape>
                <o:OLEObject Type="Embed" ProgID="Equation.DSMT4" ShapeID="_x0000_i1096" DrawAspect="Content" ObjectID="_1790197404" r:id="rId138"/>
              </w:object>
            </w: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وتكرارها </w:t>
            </w:r>
            <w:r w:rsidRPr="001A5FD3">
              <w:rPr>
                <w:rFonts w:ascii="Amiri" w:hAnsi="Amiri" w:cs="Amiri"/>
                <w:position w:val="-14"/>
                <w:sz w:val="26"/>
                <w:szCs w:val="26"/>
              </w:rPr>
              <w:object w:dxaOrig="320" w:dyaOrig="400" w14:anchorId="0FC0B9D9">
                <v:shape id="_x0000_i1097" type="#_x0000_t75" style="width:15.75pt;height:20.25pt" o:ole="">
                  <v:imagedata r:id="rId122" o:title=""/>
                </v:shape>
                <o:OLEObject Type="Embed" ProgID="Equation.DSMT4" ShapeID="_x0000_i1097" DrawAspect="Content" ObjectID="_1790197405" r:id="rId139"/>
              </w:object>
            </w:r>
            <w:r w:rsidRPr="001A5FD3">
              <w:rPr>
                <w:rFonts w:ascii="Amiri" w:hAnsi="Amiri" w:cs="Amiri"/>
                <w:sz w:val="26"/>
                <w:szCs w:val="26"/>
                <w:rtl/>
              </w:rPr>
              <w:t xml:space="preserve"> فإن التباين هو: </w:t>
            </w:r>
            <w:r w:rsidRPr="001A5FD3">
              <w:rPr>
                <w:rFonts w:ascii="Amiri" w:hAnsi="Amiri" w:cs="Amiri"/>
                <w:position w:val="-24"/>
                <w:sz w:val="26"/>
                <w:szCs w:val="26"/>
              </w:rPr>
              <w:object w:dxaOrig="1780" w:dyaOrig="720" w14:anchorId="6FA66A15">
                <v:shape id="_x0000_i1098" type="#_x0000_t75" style="width:88.5pt;height:36pt" o:ole="">
                  <v:imagedata r:id="rId140" o:title=""/>
                </v:shape>
                <o:OLEObject Type="Embed" ProgID="Equation.DSMT4" ShapeID="_x0000_i1098" DrawAspect="Content" ObjectID="_1790197406" r:id="rId141"/>
              </w:object>
            </w:r>
          </w:p>
          <w:p w14:paraId="6454E8A7" w14:textId="77777777" w:rsidR="00E54507" w:rsidRPr="00792B9B" w:rsidRDefault="00E54507" w:rsidP="00D1214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286E43A2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256616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CA115E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08FF8A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403A68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0D897E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6054DB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A4243B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0EE100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DA7041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112A61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93B0FD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F9CD86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4E71EF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75B904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A478419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4A3B562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724592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E3CB20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F489B3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539AA1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5FDD0B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AFBE92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2EBD22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1A8FE1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0E6C01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521DDC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503CF1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3EAFFD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F2267F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BBA8B6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440809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F52AC5" w14:textId="77777777" w:rsidR="00E54507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7697D0" w14:textId="77777777" w:rsidR="00E54507" w:rsidRPr="00792B9B" w:rsidRDefault="00E54507" w:rsidP="00D1214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3F861DAD" w14:textId="77777777" w:rsidR="00E54507" w:rsidRPr="00792B9B" w:rsidRDefault="00E54507" w:rsidP="00305590">
      <w:pPr>
        <w:bidi/>
        <w:ind w:right="-851"/>
        <w:rPr>
          <w:rFonts w:cstheme="minorHAnsi"/>
          <w:sz w:val="28"/>
          <w:szCs w:val="28"/>
          <w:rtl/>
        </w:rPr>
      </w:pPr>
    </w:p>
    <w:p w14:paraId="172D486C" w14:textId="77777777" w:rsidR="00E54507" w:rsidRPr="00792B9B" w:rsidRDefault="00E54507" w:rsidP="003D5BFF">
      <w:pPr>
        <w:bidi/>
        <w:ind w:left="-993" w:right="-851"/>
        <w:rPr>
          <w:rFonts w:cstheme="minorHAnsi"/>
          <w:sz w:val="28"/>
          <w:szCs w:val="28"/>
        </w:rPr>
      </w:pPr>
    </w:p>
    <w:p w14:paraId="1EEF77E1" w14:textId="77777777" w:rsidR="00E54507" w:rsidRDefault="00E54507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243CC9B" wp14:editId="4E0D086F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472334970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DCDC4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500B8A2E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Pr="00465FF0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125792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>تلخيص سلسلة إحصائية باستعمال مؤشرات الموقع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43CC9B" id="_x0000_s1049" style="position:absolute;left:0;text-align:left;margin-left:-46.15pt;margin-top:66.05pt;width:543pt;height:53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DFgy3H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1A3DCDC4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500B8A2E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Pr="00465FF0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125792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>تلخيص سلسلة إحصائية باستعمال مؤشرات الموقع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5097804" wp14:editId="374E2EA9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97111777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668AE" w14:textId="77777777" w:rsidR="00E54507" w:rsidRPr="00305590" w:rsidRDefault="00E54507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 ساعة</w:t>
                            </w:r>
                          </w:p>
                          <w:p w14:paraId="71FAA1F1" w14:textId="77777777" w:rsidR="00E54507" w:rsidRDefault="00E54507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097804" id="_x0000_s1050" style="position:absolute;left:0;text-align:left;margin-left:-44.65pt;margin-top:.8pt;width:100.5pt;height:58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" fillcolor="white [3201]" strokecolor="black [3213]" strokeweight="2pt">
                <v:textbox>
                  <w:txbxContent>
                    <w:p w14:paraId="345668AE" w14:textId="77777777" w:rsidR="00E54507" w:rsidRPr="00305590" w:rsidRDefault="00E54507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02 ساعة</w:t>
                      </w:r>
                    </w:p>
                    <w:p w14:paraId="71FAA1F1" w14:textId="77777777" w:rsidR="00E54507" w:rsidRDefault="00E54507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D60D0E0" wp14:editId="163A0628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642276686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6D309" w14:textId="77777777" w:rsidR="00E54507" w:rsidRPr="00305590" w:rsidRDefault="00E54507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60D0E0" id="_x0000_s1051" style="position:absolute;left:0;text-align:left;margin-left:396.35pt;margin-top:-.7pt;width:100.5pt;height:62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AjVdlt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68E6D309" w14:textId="77777777" w:rsidR="00E54507" w:rsidRPr="00305590" w:rsidRDefault="00E54507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B0AEBC5" wp14:editId="7D03CA17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784800293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A3C1C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الاحصاء</w:t>
                            </w:r>
                          </w:p>
                          <w:p w14:paraId="40B0C92D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Pr="00465FF0">
                              <w:rPr>
                                <w:rFonts w:ascii="Amiri" w:hAnsi="Amiri" w:cs="Amiri" w:hint="cs"/>
                                <w:color w:val="0D0D0D" w:themeColor="text1" w:themeTint="F2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الربعيا</w:t>
                            </w:r>
                            <w:r w:rsidRPr="00465FF0">
                              <w:rPr>
                                <w:rFonts w:ascii="Amiri" w:hAnsi="Amiri" w:cs="Amiri" w:hint="eastAsia"/>
                                <w:color w:val="0D0D0D" w:themeColor="text1" w:themeTint="F2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</w:t>
                            </w:r>
                            <w:r w:rsidRPr="00465FF0">
                              <w:rPr>
                                <w:rFonts w:ascii="Amiri" w:hAnsi="Amiri" w:cs="Amiri" w:hint="cs"/>
                                <w:color w:val="0D0D0D" w:themeColor="text1" w:themeTint="F2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والعشريات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B0AEBC5" id="_x0000_s1052" style="position:absolute;left:0;text-align:left;margin-left:66.35pt;margin-top:1.55pt;width:323.25pt;height:58.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" fillcolor="white [3201]" strokecolor="black [3213]" strokeweight="2pt">
                <v:textbox>
                  <w:txbxContent>
                    <w:p w14:paraId="410A3C1C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الاحصاء</w:t>
                      </w:r>
                    </w:p>
                    <w:p w14:paraId="40B0C92D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Pr="00465FF0">
                        <w:rPr>
                          <w:rFonts w:ascii="Amiri" w:hAnsi="Amiri" w:cs="Amiri" w:hint="cs"/>
                          <w:color w:val="0D0D0D" w:themeColor="text1" w:themeTint="F2"/>
                          <w:sz w:val="26"/>
                          <w:szCs w:val="26"/>
                          <w:rtl/>
                          <w:lang w:bidi="ar-DZ"/>
                        </w:rPr>
                        <w:t xml:space="preserve"> الربعيا</w:t>
                      </w:r>
                      <w:r w:rsidRPr="00465FF0">
                        <w:rPr>
                          <w:rFonts w:ascii="Amiri" w:hAnsi="Amiri" w:cs="Amiri" w:hint="eastAsia"/>
                          <w:color w:val="0D0D0D" w:themeColor="text1" w:themeTint="F2"/>
                          <w:sz w:val="26"/>
                          <w:szCs w:val="26"/>
                          <w:rtl/>
                          <w:lang w:bidi="ar-DZ"/>
                        </w:rPr>
                        <w:t>ت</w:t>
                      </w:r>
                      <w:r w:rsidRPr="00465FF0">
                        <w:rPr>
                          <w:rFonts w:ascii="Amiri" w:hAnsi="Amiri" w:cs="Amiri" w:hint="cs"/>
                          <w:color w:val="0D0D0D" w:themeColor="text1" w:themeTint="F2"/>
                          <w:sz w:val="26"/>
                          <w:szCs w:val="26"/>
                          <w:rtl/>
                          <w:lang w:bidi="ar-DZ"/>
                        </w:rPr>
                        <w:t xml:space="preserve"> والعشريات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65"/>
        <w:bidiVisual/>
        <w:tblW w:w="10812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E54507" w:rsidRPr="00792B9B" w14:paraId="181CF1F5" w14:textId="77777777" w:rsidTr="00465FF0">
        <w:tc>
          <w:tcPr>
            <w:tcW w:w="1278" w:type="dxa"/>
            <w:shd w:val="clear" w:color="auto" w:fill="FDE9D9" w:themeFill="accent6" w:themeFillTint="33"/>
          </w:tcPr>
          <w:p w14:paraId="63D6C382" w14:textId="77777777" w:rsidR="00E54507" w:rsidRPr="00465FF0" w:rsidRDefault="00E54507" w:rsidP="00465FF0">
            <w:pPr>
              <w:bidi/>
              <w:ind w:right="-851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465FF0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FDE9D9" w:themeFill="accent6" w:themeFillTint="33"/>
          </w:tcPr>
          <w:p w14:paraId="41174B16" w14:textId="77777777" w:rsidR="00E54507" w:rsidRPr="00465FF0" w:rsidRDefault="00E54507" w:rsidP="00465FF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465FF0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FDE9D9" w:themeFill="accent6" w:themeFillTint="33"/>
          </w:tcPr>
          <w:p w14:paraId="35A8644F" w14:textId="77777777" w:rsidR="00E54507" w:rsidRPr="00465FF0" w:rsidRDefault="00E54507" w:rsidP="00465FF0">
            <w:pPr>
              <w:bidi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465FF0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>ملاحظات</w:t>
            </w:r>
          </w:p>
        </w:tc>
      </w:tr>
      <w:tr w:rsidR="00E54507" w:rsidRPr="00792B9B" w14:paraId="3B7F4B30" w14:textId="77777777" w:rsidTr="00465FF0">
        <w:tc>
          <w:tcPr>
            <w:tcW w:w="1278" w:type="dxa"/>
          </w:tcPr>
          <w:p w14:paraId="297B13E1" w14:textId="77777777" w:rsidR="00E54507" w:rsidRDefault="00E54507" w:rsidP="00465F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1B66A57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1A7002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47E5DA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C49B009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F3534A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CF07D6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6C814C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A9114F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909CF39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5FC182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8F5F2F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3436871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C0A6CC6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6FBCAD6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4A15B98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D43A69D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75BD16B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87DBD6E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AD8EA58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EA31373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12E08AE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E0FD640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09B2354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AA70B55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56A9019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426FAAD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66BB8C2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D9BB255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9154823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07D37B6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ECF2885" w14:textId="77777777" w:rsidR="00E54507" w:rsidRPr="00FB5A89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2C524345" w14:textId="77777777" w:rsidR="00E54507" w:rsidRPr="00792B9B" w:rsidRDefault="00E54507" w:rsidP="00465F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AEB7672" w14:textId="77777777" w:rsidR="00E54507" w:rsidRPr="00CC5E5B" w:rsidRDefault="00E54507" w:rsidP="00465F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الوسيط </w:t>
            </w:r>
            <w:r w:rsidRPr="00CC5E5B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والربعيات</w:t>
            </w: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</w:t>
            </w:r>
            <w:r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والعشريات</w:t>
            </w:r>
          </w:p>
          <w:p w14:paraId="662BDF16" w14:textId="77777777" w:rsidR="00E54507" w:rsidRDefault="00E54507" w:rsidP="00465FF0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C1A2995" w14:textId="77777777" w:rsidR="00E54507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نشـــــــــــاط 04 ص 34</w:t>
            </w:r>
          </w:p>
          <w:p w14:paraId="52BA03C2" w14:textId="77777777" w:rsidR="00E54507" w:rsidRPr="00CC5E5B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452F0005" w14:textId="77777777" w:rsidR="00E54507" w:rsidRPr="00CC5E5B" w:rsidRDefault="00E54507" w:rsidP="00465FF0">
            <w:pPr>
              <w:numPr>
                <w:ilvl w:val="0"/>
                <w:numId w:val="12"/>
              </w:num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الوسيط </w:t>
            </w:r>
          </w:p>
          <w:p w14:paraId="372091CA" w14:textId="77777777" w:rsidR="00E54507" w:rsidRPr="00F50018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      </w:t>
            </w: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 تعريف:</w:t>
            </w:r>
          </w:p>
          <w:p w14:paraId="7785C147" w14:textId="77777777" w:rsidR="00E54507" w:rsidRPr="00CC5E5B" w:rsidRDefault="00E54507" w:rsidP="00465FF0">
            <w:pPr>
              <w:bidi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CC5E5B">
              <w:rPr>
                <w:rFonts w:ascii="Amiri" w:hAnsi="Amiri" w:cs="Amiri"/>
                <w:sz w:val="26"/>
                <w:szCs w:val="26"/>
                <w:rtl/>
              </w:rPr>
              <w:t>ل</w:t>
            </w:r>
            <w:r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تكن سلسلة إحصائية ذات متغير متقطع قيمه مرتّبة ترتيبا تصاعديا أو تنازليا، وتكرارها الكلي </w:t>
            </w:r>
            <w:r w:rsidRPr="00CC5E5B">
              <w:rPr>
                <w:rFonts w:ascii="Amiri" w:hAnsi="Amiri" w:cs="Amiri"/>
                <w:i/>
                <w:position w:val="-6"/>
                <w:sz w:val="26"/>
                <w:szCs w:val="26"/>
              </w:rPr>
              <w:object w:dxaOrig="279" w:dyaOrig="279" w14:anchorId="03943DB0">
                <v:shape id="_x0000_i1099" type="#_x0000_t75" style="width:14.25pt;height:14.25pt" o:ole="">
                  <v:imagedata r:id="rId142" o:title=""/>
                </v:shape>
                <o:OLEObject Type="Embed" ProgID="Equation.3" ShapeID="_x0000_i1099" DrawAspect="Content" ObjectID="_1790197407" r:id="rId143"/>
              </w:object>
            </w:r>
            <w:r w:rsidRPr="00CC5E5B">
              <w:rPr>
                <w:rFonts w:ascii="Amiri" w:hAnsi="Amiri" w:cs="Amiri"/>
                <w:i/>
                <w:sz w:val="26"/>
                <w:szCs w:val="26"/>
                <w:rtl/>
              </w:rPr>
              <w:t>.</w:t>
            </w:r>
          </w:p>
          <w:p w14:paraId="6154CB42" w14:textId="77777777" w:rsidR="00E54507" w:rsidRPr="00CC5E5B" w:rsidRDefault="00E54507" w:rsidP="00465FF0">
            <w:pPr>
              <w:bidi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نسمي الوسيط لهذه </w:t>
            </w:r>
            <w:r w:rsidRPr="00CC5E5B">
              <w:rPr>
                <w:rFonts w:ascii="Amiri" w:hAnsi="Amiri" w:cs="Amiri" w:hint="cs"/>
                <w:i/>
                <w:sz w:val="26"/>
                <w:szCs w:val="26"/>
                <w:rtl/>
              </w:rPr>
              <w:t>السلسلة العدد</w:t>
            </w:r>
            <w:r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الذي يجزئها إلى جزأين لهما نفس التكرار </w:t>
            </w:r>
            <w:r w:rsidRPr="00CC5E5B">
              <w:rPr>
                <w:rFonts w:ascii="Amiri" w:hAnsi="Amiri" w:cs="Amiri" w:hint="cs"/>
                <w:i/>
                <w:sz w:val="26"/>
                <w:szCs w:val="26"/>
                <w:rtl/>
              </w:rPr>
              <w:t>ونرمز</w:t>
            </w:r>
            <w:r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له بالرمز </w:t>
            </w:r>
            <w:r w:rsidRPr="00CC5E5B">
              <w:rPr>
                <w:rFonts w:ascii="Amiri" w:hAnsi="Amiri" w:cs="Amiri"/>
                <w:i/>
                <w:sz w:val="26"/>
                <w:szCs w:val="26"/>
              </w:rPr>
              <w:t>Med</w:t>
            </w:r>
            <w:r w:rsidRPr="00CC5E5B">
              <w:rPr>
                <w:rFonts w:ascii="Amiri" w:hAnsi="Amiri" w:cs="Amiri"/>
                <w:i/>
                <w:sz w:val="26"/>
                <w:szCs w:val="26"/>
                <w:rtl/>
              </w:rPr>
              <w:t>، والمعرف كالآتي:</w:t>
            </w:r>
          </w:p>
          <w:p w14:paraId="0D069698" w14:textId="77777777" w:rsidR="00E54507" w:rsidRPr="00CC5E5B" w:rsidRDefault="00E54507" w:rsidP="00465FF0">
            <w:pPr>
              <w:numPr>
                <w:ilvl w:val="0"/>
                <w:numId w:val="11"/>
              </w:numPr>
              <w:bidi/>
              <w:rPr>
                <w:rFonts w:ascii="Amiri" w:hAnsi="Amiri" w:cs="Amiri"/>
                <w:i/>
                <w:sz w:val="26"/>
                <w:szCs w:val="26"/>
              </w:rPr>
            </w:pPr>
            <w:r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إذا كان </w:t>
            </w:r>
            <w:r w:rsidRPr="00CC5E5B">
              <w:rPr>
                <w:rFonts w:ascii="Amiri" w:hAnsi="Amiri" w:cs="Amiri"/>
                <w:i/>
                <w:position w:val="-6"/>
                <w:sz w:val="26"/>
                <w:szCs w:val="26"/>
              </w:rPr>
              <w:object w:dxaOrig="279" w:dyaOrig="279" w14:anchorId="690F4614">
                <v:shape id="_x0000_i1100" type="#_x0000_t75" style="width:14.25pt;height:14.25pt" o:ole="">
                  <v:imagedata r:id="rId142" o:title=""/>
                </v:shape>
                <o:OLEObject Type="Embed" ProgID="Equation.3" ShapeID="_x0000_i1100" DrawAspect="Content" ObjectID="_1790197408" r:id="rId144"/>
              </w:object>
            </w:r>
            <w:r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فرديا أي</w:t>
            </w:r>
            <w:r w:rsidRPr="00CC5E5B">
              <w:rPr>
                <w:rFonts w:ascii="Amiri" w:hAnsi="Amiri" w:cs="Amiri"/>
                <w:i/>
                <w:sz w:val="26"/>
                <w:szCs w:val="26"/>
              </w:rPr>
              <w:t xml:space="preserve"> N=2p+1</w:t>
            </w:r>
            <w:r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: </w:t>
            </w:r>
            <w:r w:rsidRPr="00CC5E5B">
              <w:rPr>
                <w:rFonts w:ascii="Amiri" w:hAnsi="Amiri" w:cs="Amiri"/>
                <w:i/>
                <w:sz w:val="26"/>
                <w:szCs w:val="26"/>
              </w:rPr>
              <w:t>Med</w:t>
            </w:r>
            <w:r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يكون القيمة التّي رتبتها </w:t>
            </w:r>
            <w:r w:rsidRPr="00CC5E5B">
              <w:rPr>
                <w:rFonts w:ascii="Amiri" w:hAnsi="Amiri" w:cs="Amiri"/>
                <w:i/>
                <w:sz w:val="26"/>
                <w:szCs w:val="26"/>
              </w:rPr>
              <w:t>p+</w:t>
            </w:r>
            <w:proofErr w:type="gramStart"/>
            <w:r w:rsidRPr="00CC5E5B">
              <w:rPr>
                <w:rFonts w:ascii="Amiri" w:hAnsi="Amiri" w:cs="Amiri"/>
                <w:i/>
                <w:sz w:val="26"/>
                <w:szCs w:val="26"/>
              </w:rPr>
              <w:t xml:space="preserve">1 </w:t>
            </w:r>
            <w:r w:rsidRPr="00CC5E5B">
              <w:rPr>
                <w:rFonts w:ascii="Amiri" w:hAnsi="Amiri" w:cs="Amiri"/>
                <w:i/>
                <w:sz w:val="26"/>
                <w:szCs w:val="26"/>
                <w:rtl/>
              </w:rPr>
              <w:t>.</w:t>
            </w:r>
            <w:proofErr w:type="gramEnd"/>
          </w:p>
          <w:p w14:paraId="50CC031C" w14:textId="46D73D3E" w:rsidR="00E54507" w:rsidRPr="00CC5E5B" w:rsidRDefault="0064572D" w:rsidP="00465FF0">
            <w:pPr>
              <w:numPr>
                <w:ilvl w:val="0"/>
                <w:numId w:val="11"/>
              </w:numPr>
              <w:bidi/>
              <w:ind w:left="741"/>
              <w:rPr>
                <w:rFonts w:ascii="Amiri" w:hAnsi="Amiri" w:cs="Amiri"/>
                <w:i/>
                <w:sz w:val="26"/>
                <w:szCs w:val="26"/>
                <w:rtl/>
              </w:rPr>
            </w:pPr>
            <w:r>
              <w:rPr>
                <w:rFonts w:ascii="Amiri" w:hAnsi="Amiri" w:cs="Amiri"/>
                <w:i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4A55571A" wp14:editId="3A038A87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428625</wp:posOffset>
                      </wp:positionV>
                      <wp:extent cx="2076450" cy="2076450"/>
                      <wp:effectExtent l="0" t="0" r="19050" b="19050"/>
                      <wp:wrapNone/>
                      <wp:docPr id="1299959335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6450" cy="20764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450909" w14:textId="285FC651" w:rsidR="0064572D" w:rsidRDefault="0064572D" w:rsidP="006457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47D263" wp14:editId="0E10EA92">
                                        <wp:extent cx="1868170" cy="1868170"/>
                                        <wp:effectExtent l="0" t="0" r="0" b="0"/>
                                        <wp:docPr id="949413427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49413427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68170" cy="18681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55571A" id="Rectangle 38" o:spid="_x0000_s1053" style="position:absolute;left:0;text-align:left;margin-left:.7pt;margin-top:33.75pt;width:163.5pt;height:163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" fillcolor="white [3201]" strokecolor="white [3212]" strokeweight="2pt">
                      <v:textbox>
                        <w:txbxContent>
                          <w:p w14:paraId="77450909" w14:textId="285FC651" w:rsidR="0064572D" w:rsidRDefault="0064572D" w:rsidP="006457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47D263" wp14:editId="0E10EA92">
                                  <wp:extent cx="1868170" cy="1868170"/>
                                  <wp:effectExtent l="0" t="0" r="0" b="0"/>
                                  <wp:docPr id="94941342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9413427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8170" cy="1868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54507"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إذا كان </w:t>
            </w:r>
            <w:r w:rsidR="00E54507" w:rsidRPr="00CC5E5B">
              <w:rPr>
                <w:rFonts w:ascii="Amiri" w:hAnsi="Amiri" w:cs="Amiri"/>
                <w:i/>
                <w:position w:val="-6"/>
                <w:sz w:val="26"/>
                <w:szCs w:val="26"/>
              </w:rPr>
              <w:object w:dxaOrig="279" w:dyaOrig="279" w14:anchorId="0A004F80">
                <v:shape id="_x0000_i1101" type="#_x0000_t75" style="width:14.25pt;height:14.25pt" o:ole="">
                  <v:imagedata r:id="rId142" o:title=""/>
                </v:shape>
                <o:OLEObject Type="Embed" ProgID="Equation.3" ShapeID="_x0000_i1101" DrawAspect="Content" ObjectID="_1790197409" r:id="rId145"/>
              </w:object>
            </w:r>
            <w:r w:rsidR="00E54507"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زوجيا أي </w:t>
            </w:r>
            <w:r w:rsidR="00E54507" w:rsidRPr="00CC5E5B">
              <w:rPr>
                <w:rFonts w:ascii="Amiri" w:hAnsi="Amiri" w:cs="Amiri"/>
                <w:i/>
                <w:sz w:val="26"/>
                <w:szCs w:val="26"/>
              </w:rPr>
              <w:t>N=2p</w:t>
            </w:r>
            <w:r w:rsidR="00E54507"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: </w:t>
            </w:r>
            <w:r w:rsidR="00E54507" w:rsidRPr="00CC5E5B">
              <w:rPr>
                <w:rFonts w:ascii="Amiri" w:hAnsi="Amiri" w:cs="Amiri"/>
                <w:i/>
                <w:sz w:val="26"/>
                <w:szCs w:val="26"/>
              </w:rPr>
              <w:t>Med</w:t>
            </w:r>
            <w:r w:rsidR="00E54507"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يكون نصف مجموع القيمتين اللتين رتبتاهما </w:t>
            </w:r>
            <w:r w:rsidR="00E54507" w:rsidRPr="00CC5E5B">
              <w:rPr>
                <w:rFonts w:ascii="Amiri" w:hAnsi="Amiri" w:cs="Amiri"/>
                <w:i/>
                <w:sz w:val="26"/>
                <w:szCs w:val="26"/>
              </w:rPr>
              <w:t>p</w:t>
            </w:r>
            <w:r w:rsidR="00E54507" w:rsidRPr="00CC5E5B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و</w:t>
            </w:r>
            <w:r w:rsidR="00E54507" w:rsidRPr="00CC5E5B">
              <w:rPr>
                <w:rFonts w:ascii="Amiri" w:hAnsi="Amiri" w:cs="Amiri"/>
                <w:i/>
                <w:sz w:val="26"/>
                <w:szCs w:val="26"/>
              </w:rPr>
              <w:t>p+1</w:t>
            </w:r>
          </w:p>
          <w:p w14:paraId="3DA0245C" w14:textId="77777777" w:rsidR="00E54507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مثــــــــــال 01:</w:t>
            </w:r>
          </w:p>
          <w:p w14:paraId="439FB96F" w14:textId="77777777" w:rsidR="00E54507" w:rsidRPr="00CC5E5B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6199B342" w14:textId="77777777" w:rsidR="00E54507" w:rsidRPr="00CC5E5B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أحسب وسيط السلاسل التالية:</w:t>
            </w:r>
          </w:p>
          <w:p w14:paraId="607EE64F" w14:textId="77777777" w:rsidR="00E54507" w:rsidRPr="00CC5E5B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F563DC9" w14:textId="77777777" w:rsidR="00E54507" w:rsidRPr="00CC5E5B" w:rsidRDefault="00E54507" w:rsidP="00465FF0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السلسلة </w:t>
            </w:r>
            <w:proofErr w:type="gramStart"/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01:</w:t>
            </w: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  </w:t>
            </w:r>
            <w:proofErr w:type="gramEnd"/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 </w:t>
            </w: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</w:t>
            </w:r>
            <w:r w:rsidRPr="00CC5E5B">
              <w:rPr>
                <w:rFonts w:ascii="Amiri" w:hAnsi="Amiri" w:cs="Amiri"/>
                <w:sz w:val="26"/>
                <w:szCs w:val="26"/>
                <w:rtl/>
              </w:rPr>
              <w:t>5 ، 6 ، 7 ، 9 ، 13 ، 17 ،20</w:t>
            </w:r>
          </w:p>
          <w:p w14:paraId="2A8D4719" w14:textId="77777777" w:rsidR="00E54507" w:rsidRPr="00CC5E5B" w:rsidRDefault="00E54507" w:rsidP="00465FF0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السلسلة </w:t>
            </w:r>
            <w:proofErr w:type="gramStart"/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02:</w:t>
            </w: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   </w:t>
            </w:r>
            <w:proofErr w:type="gramEnd"/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     2 ، 3 ، 4 ، 5 ، 7 ، 8</w:t>
            </w:r>
          </w:p>
          <w:p w14:paraId="08ED6653" w14:textId="77777777" w:rsidR="00E54507" w:rsidRPr="00CC5E5B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السلسلة 03:       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24"/>
              <w:gridCol w:w="1626"/>
              <w:gridCol w:w="1626"/>
              <w:gridCol w:w="1622"/>
              <w:gridCol w:w="1631"/>
            </w:tblGrid>
            <w:tr w:rsidR="00E54507" w:rsidRPr="00CC5E5B" w14:paraId="48658F3C" w14:textId="77777777" w:rsidTr="00141C00">
              <w:tc>
                <w:tcPr>
                  <w:tcW w:w="1654" w:type="dxa"/>
                </w:tcPr>
                <w:p w14:paraId="167B2245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16</w:t>
                  </w:r>
                </w:p>
              </w:tc>
              <w:tc>
                <w:tcPr>
                  <w:tcW w:w="1655" w:type="dxa"/>
                </w:tcPr>
                <w:p w14:paraId="0CDE79AD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15</w:t>
                  </w:r>
                </w:p>
              </w:tc>
              <w:tc>
                <w:tcPr>
                  <w:tcW w:w="1655" w:type="dxa"/>
                </w:tcPr>
                <w:p w14:paraId="4DEE95B3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11</w:t>
                  </w:r>
                </w:p>
              </w:tc>
              <w:tc>
                <w:tcPr>
                  <w:tcW w:w="1655" w:type="dxa"/>
                </w:tcPr>
                <w:p w14:paraId="54F1C22D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9</w:t>
                  </w:r>
                </w:p>
              </w:tc>
              <w:tc>
                <w:tcPr>
                  <w:tcW w:w="1655" w:type="dxa"/>
                </w:tcPr>
                <w:p w14:paraId="59B3237E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القيمة</w:t>
                  </w:r>
                </w:p>
              </w:tc>
            </w:tr>
            <w:tr w:rsidR="00E54507" w:rsidRPr="00CC5E5B" w14:paraId="7EAED4C8" w14:textId="77777777" w:rsidTr="00141C00">
              <w:tc>
                <w:tcPr>
                  <w:tcW w:w="1654" w:type="dxa"/>
                </w:tcPr>
                <w:p w14:paraId="7B34D14D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</w:t>
                  </w:r>
                </w:p>
              </w:tc>
              <w:tc>
                <w:tcPr>
                  <w:tcW w:w="1655" w:type="dxa"/>
                </w:tcPr>
                <w:p w14:paraId="344E7561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3</w:t>
                  </w:r>
                </w:p>
              </w:tc>
              <w:tc>
                <w:tcPr>
                  <w:tcW w:w="1655" w:type="dxa"/>
                </w:tcPr>
                <w:p w14:paraId="40F9CE33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5</w:t>
                  </w:r>
                </w:p>
              </w:tc>
              <w:tc>
                <w:tcPr>
                  <w:tcW w:w="1655" w:type="dxa"/>
                </w:tcPr>
                <w:p w14:paraId="4A684AB3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4</w:t>
                  </w:r>
                </w:p>
              </w:tc>
              <w:tc>
                <w:tcPr>
                  <w:tcW w:w="1655" w:type="dxa"/>
                </w:tcPr>
                <w:p w14:paraId="1E069C81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التكرار</w:t>
                  </w:r>
                </w:p>
              </w:tc>
            </w:tr>
          </w:tbl>
          <w:p w14:paraId="1425E748" w14:textId="77777777" w:rsidR="00E54507" w:rsidRPr="00CC5E5B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السلسلة 04: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23"/>
              <w:gridCol w:w="1625"/>
              <w:gridCol w:w="1625"/>
              <w:gridCol w:w="1625"/>
              <w:gridCol w:w="1631"/>
            </w:tblGrid>
            <w:tr w:rsidR="00E54507" w:rsidRPr="00CC5E5B" w14:paraId="00559028" w14:textId="77777777" w:rsidTr="00141C00">
              <w:tc>
                <w:tcPr>
                  <w:tcW w:w="1654" w:type="dxa"/>
                </w:tcPr>
                <w:p w14:paraId="0D267AEB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20</w:t>
                  </w:r>
                </w:p>
              </w:tc>
              <w:tc>
                <w:tcPr>
                  <w:tcW w:w="1655" w:type="dxa"/>
                </w:tcPr>
                <w:p w14:paraId="184640F8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18</w:t>
                  </w:r>
                </w:p>
              </w:tc>
              <w:tc>
                <w:tcPr>
                  <w:tcW w:w="1655" w:type="dxa"/>
                </w:tcPr>
                <w:p w14:paraId="5A373B64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17</w:t>
                  </w:r>
                </w:p>
              </w:tc>
              <w:tc>
                <w:tcPr>
                  <w:tcW w:w="1655" w:type="dxa"/>
                </w:tcPr>
                <w:p w14:paraId="13EE483E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13</w:t>
                  </w:r>
                </w:p>
              </w:tc>
              <w:tc>
                <w:tcPr>
                  <w:tcW w:w="1655" w:type="dxa"/>
                </w:tcPr>
                <w:p w14:paraId="37562EFE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القيمة </w:t>
                  </w:r>
                </w:p>
              </w:tc>
            </w:tr>
            <w:tr w:rsidR="00E54507" w:rsidRPr="00CC5E5B" w14:paraId="2250811D" w14:textId="77777777" w:rsidTr="00141C00">
              <w:tc>
                <w:tcPr>
                  <w:tcW w:w="1654" w:type="dxa"/>
                </w:tcPr>
                <w:p w14:paraId="6D8805C0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4</w:t>
                  </w:r>
                </w:p>
              </w:tc>
              <w:tc>
                <w:tcPr>
                  <w:tcW w:w="1655" w:type="dxa"/>
                </w:tcPr>
                <w:p w14:paraId="165191F0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6</w:t>
                  </w:r>
                </w:p>
              </w:tc>
              <w:tc>
                <w:tcPr>
                  <w:tcW w:w="1655" w:type="dxa"/>
                </w:tcPr>
                <w:p w14:paraId="5258575D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4</w:t>
                  </w:r>
                </w:p>
              </w:tc>
              <w:tc>
                <w:tcPr>
                  <w:tcW w:w="1655" w:type="dxa"/>
                </w:tcPr>
                <w:p w14:paraId="221C66F3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2</w:t>
                  </w:r>
                </w:p>
              </w:tc>
              <w:tc>
                <w:tcPr>
                  <w:tcW w:w="1655" w:type="dxa"/>
                </w:tcPr>
                <w:p w14:paraId="36A63BCA" w14:textId="77777777" w:rsidR="00E54507" w:rsidRPr="00CC5E5B" w:rsidRDefault="00E54507" w:rsidP="000B785F">
                  <w:pPr>
                    <w:framePr w:hSpace="141" w:wrap="around" w:vAnchor="text" w:hAnchor="margin" w:xAlign="center" w:y="36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CC5E5B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التكرار</w:t>
                  </w:r>
                </w:p>
              </w:tc>
            </w:tr>
          </w:tbl>
          <w:p w14:paraId="0575E904" w14:textId="77777777" w:rsidR="00E54507" w:rsidRDefault="00E54507" w:rsidP="00465F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</w:p>
          <w:p w14:paraId="1778E9C4" w14:textId="77777777" w:rsidR="00E54507" w:rsidRDefault="00E54507" w:rsidP="00465F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</w:p>
          <w:p w14:paraId="14ACB73B" w14:textId="77777777" w:rsidR="00E54507" w:rsidRDefault="00E54507" w:rsidP="00465F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</w:p>
          <w:p w14:paraId="40FE20A9" w14:textId="77777777" w:rsidR="00E54507" w:rsidRDefault="00E54507" w:rsidP="00465F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</w:p>
          <w:p w14:paraId="7037BF25" w14:textId="77777777" w:rsidR="00E54507" w:rsidRPr="000951E1" w:rsidRDefault="00E54507" w:rsidP="00465F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CC5E5B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الربعـــــــيات:</w:t>
            </w:r>
          </w:p>
          <w:p w14:paraId="25ACE0C9" w14:textId="77777777" w:rsidR="00E54507" w:rsidRPr="00CC5E5B" w:rsidRDefault="00E54507" w:rsidP="00465F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تعريف:</w:t>
            </w:r>
          </w:p>
          <w:p w14:paraId="743839AF" w14:textId="77777777" w:rsidR="00E54507" w:rsidRPr="00CC5E5B" w:rsidRDefault="00E54507" w:rsidP="00465FF0">
            <w:pPr>
              <w:numPr>
                <w:ilvl w:val="0"/>
                <w:numId w:val="11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الربعي الأول </w:t>
            </w:r>
            <w:r w:rsidRPr="00CC5E5B">
              <w:rPr>
                <w:rFonts w:ascii="Amiri" w:hAnsi="Amiri" w:cs="Amiri" w:hint="cs"/>
                <w:sz w:val="26"/>
                <w:szCs w:val="26"/>
                <w:rtl/>
              </w:rPr>
              <w:t>ونرمز</w:t>
            </w: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 له بالرمز </w:t>
            </w:r>
            <m:oMath>
              <m:sSub>
                <m:sSub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1</m:t>
                  </m:r>
                </m:sub>
              </m:sSub>
            </m:oMath>
            <w:r w:rsidRPr="00CC5E5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هو أصغر قيمة للسلسلة حيث يكون </w:t>
            </w:r>
            <w:r w:rsidRPr="00CC5E5B">
              <w:rPr>
                <w:rFonts w:ascii="Amiri" w:hAnsi="Amiri" w:cs="Amiri"/>
                <w:sz w:val="26"/>
                <w:szCs w:val="26"/>
                <w:lang w:bidi="ar-DZ"/>
              </w:rPr>
              <w:t>25%</w:t>
            </w:r>
            <w:r w:rsidRPr="00CC5E5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على الأقل من قيمها أصغر أو يساوي </w:t>
            </w:r>
            <m:oMath>
              <m:sSub>
                <m:sSub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1</m:t>
                  </m:r>
                </m:sub>
              </m:sSub>
            </m:oMath>
          </w:p>
          <w:p w14:paraId="2C09F765" w14:textId="77777777" w:rsidR="00E54507" w:rsidRPr="00CC5E5B" w:rsidRDefault="00E54507" w:rsidP="00465FF0">
            <w:pPr>
              <w:numPr>
                <w:ilvl w:val="0"/>
                <w:numId w:val="11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الربعي الثالث ونرمز له بالرمز  </w:t>
            </w:r>
            <m:oMath>
              <m:sSub>
                <m:sSub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3</m:t>
                  </m:r>
                </m:sub>
              </m:sSub>
            </m:oMath>
            <w:r w:rsidRPr="00CC5E5B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هو أصغر قيمة للسلسلة حيث يكون </w:t>
            </w:r>
            <w:r w:rsidRPr="00CC5E5B">
              <w:rPr>
                <w:rFonts w:ascii="Amiri" w:eastAsiaTheme="minorEastAsia" w:hAnsi="Amiri" w:cs="Amiri"/>
                <w:sz w:val="26"/>
                <w:szCs w:val="26"/>
                <w:lang w:bidi="ar-DZ"/>
              </w:rPr>
              <w:t>75%</w:t>
            </w:r>
            <w:r w:rsidRPr="00CC5E5B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على الأقل من قيمها أصغر أو يساوي </w:t>
            </w:r>
            <m:oMath>
              <m:sSub>
                <m:sSub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3</m:t>
                  </m:r>
                </m:sub>
              </m:sSub>
            </m:oMath>
            <w:r w:rsidRPr="00CC5E5B">
              <w:rPr>
                <w:rFonts w:ascii="Amiri" w:eastAsiaTheme="minorEastAsia" w:hAnsi="Amiri" w:cs="Amiri"/>
                <w:sz w:val="26"/>
                <w:szCs w:val="26"/>
                <w:rtl/>
              </w:rPr>
              <w:t xml:space="preserve"> .</w:t>
            </w:r>
          </w:p>
          <w:p w14:paraId="1564AB3F" w14:textId="77777777" w:rsidR="00E54507" w:rsidRPr="00CC5E5B" w:rsidRDefault="00000000" w:rsidP="00465FF0">
            <w:pPr>
              <w:numPr>
                <w:ilvl w:val="0"/>
                <w:numId w:val="11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hAnsi="Cambria Math" w:cs="Amiri"/>
                          <w:sz w:val="26"/>
                          <w:szCs w:val="26"/>
                          <w:lang w:bidi="ar-DZ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miri"/>
                          <w:sz w:val="26"/>
                          <w:szCs w:val="26"/>
                          <w:lang w:bidi="ar-DZ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miri"/>
                      <w:sz w:val="26"/>
                      <w:szCs w:val="26"/>
                      <w:lang w:bidi="ar-DZ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hAnsi="Cambria Math" w:cs="Amiri"/>
                          <w:sz w:val="26"/>
                          <w:szCs w:val="26"/>
                          <w:lang w:bidi="ar-DZ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miri"/>
                          <w:sz w:val="26"/>
                          <w:szCs w:val="26"/>
                          <w:lang w:bidi="ar-DZ"/>
                        </w:rPr>
                        <m:t>3</m:t>
                      </m:r>
                    </m:sub>
                  </m:sSub>
                </m:e>
              </m:d>
            </m:oMath>
            <w:r w:rsidR="00E54507" w:rsidRPr="00CC5E5B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هو المجال </w:t>
            </w:r>
            <w:r w:rsidR="00E54507" w:rsidRPr="00CC5E5B">
              <w:rPr>
                <w:rFonts w:ascii="Amiri" w:eastAsiaTheme="minorEastAsia" w:hAnsi="Amiri" w:cs="Amiri" w:hint="cs"/>
                <w:sz w:val="26"/>
                <w:szCs w:val="26"/>
                <w:rtl/>
                <w:lang w:bidi="ar-DZ"/>
              </w:rPr>
              <w:t>الربعي و</w:t>
            </w:r>
            <w:r w:rsidR="00E54507" w:rsidRPr="00CC5E5B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miri"/>
                      <w:sz w:val="26"/>
                      <w:szCs w:val="26"/>
                      <w:lang w:bidi="ar-DZ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miri"/>
                      <w:sz w:val="26"/>
                      <w:szCs w:val="26"/>
                      <w:lang w:bidi="ar-DZ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Amiri"/>
                  <w:sz w:val="26"/>
                  <w:szCs w:val="26"/>
                  <w:lang w:bidi="ar-DZ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miri"/>
                      <w:sz w:val="26"/>
                      <w:szCs w:val="26"/>
                      <w:lang w:bidi="ar-DZ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miri"/>
                      <w:sz w:val="26"/>
                      <w:szCs w:val="26"/>
                      <w:lang w:bidi="ar-DZ"/>
                    </w:rPr>
                    <m:t>1</m:t>
                  </m:r>
                </m:sub>
              </m:sSub>
            </m:oMath>
            <w:r w:rsidR="00E54507" w:rsidRPr="00CC5E5B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هو الانحراف </w:t>
            </w:r>
            <w:r w:rsidR="00E54507" w:rsidRPr="00CC5E5B">
              <w:rPr>
                <w:rFonts w:ascii="Amiri" w:eastAsiaTheme="minorEastAsia" w:hAnsi="Amiri" w:cs="Amiri" w:hint="cs"/>
                <w:sz w:val="26"/>
                <w:szCs w:val="26"/>
                <w:rtl/>
                <w:lang w:bidi="ar-DZ"/>
              </w:rPr>
              <w:t>الربعي.</w:t>
            </w:r>
          </w:p>
          <w:p w14:paraId="520A4349" w14:textId="77777777" w:rsidR="00E54507" w:rsidRDefault="00E54507" w:rsidP="00465FF0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6EC43895" w14:textId="77777777" w:rsidR="00E54507" w:rsidRPr="00CC5E5B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position w:val="-2"/>
                <w:sz w:val="26"/>
                <w:szCs w:val="26"/>
                <w:u w:val="single"/>
                <w:rtl/>
              </w:rPr>
            </w:pP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كيف</w:t>
            </w:r>
            <w:r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ية تحديد</w:t>
            </w: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</w:t>
            </w: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  <w:t>Q</w:t>
            </w:r>
            <w:r w:rsidRPr="00CC5E5B">
              <w:rPr>
                <w:rFonts w:ascii="Amiri" w:hAnsi="Amiri" w:cs="Amiri"/>
                <w:b/>
                <w:bCs/>
                <w:color w:val="FF0000"/>
                <w:position w:val="-2"/>
                <w:sz w:val="26"/>
                <w:szCs w:val="26"/>
                <w:u w:val="single"/>
                <w:vertAlign w:val="subscript"/>
              </w:rPr>
              <w:t>1</w:t>
            </w:r>
            <w:r w:rsidRPr="00CC5E5B">
              <w:rPr>
                <w:rFonts w:ascii="Amiri" w:hAnsi="Amiri" w:cs="Amiri"/>
                <w:b/>
                <w:bCs/>
                <w:color w:val="FF0000"/>
                <w:position w:val="-2"/>
                <w:sz w:val="26"/>
                <w:szCs w:val="26"/>
                <w:u w:val="single"/>
                <w:vertAlign w:val="subscript"/>
                <w:rtl/>
              </w:rPr>
              <w:t xml:space="preserve"> </w:t>
            </w: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و </w:t>
            </w:r>
            <w:r w:rsidRPr="00CC5E5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  <w:t>Q</w:t>
            </w:r>
            <w:proofErr w:type="gramStart"/>
            <w:r w:rsidRPr="00CC5E5B">
              <w:rPr>
                <w:rFonts w:ascii="Amiri" w:hAnsi="Amiri" w:cs="Amiri"/>
                <w:b/>
                <w:bCs/>
                <w:color w:val="FF0000"/>
                <w:position w:val="-2"/>
                <w:sz w:val="26"/>
                <w:szCs w:val="26"/>
                <w:u w:val="single"/>
                <w:vertAlign w:val="subscript"/>
              </w:rPr>
              <w:t>3</w:t>
            </w:r>
            <w:r w:rsidRPr="00CC5E5B">
              <w:rPr>
                <w:rFonts w:ascii="Amiri" w:hAnsi="Amiri" w:cs="Amiri"/>
                <w:b/>
                <w:bCs/>
                <w:color w:val="FF0000"/>
                <w:position w:val="-2"/>
                <w:sz w:val="26"/>
                <w:szCs w:val="26"/>
                <w:u w:val="single"/>
                <w:vertAlign w:val="subscript"/>
                <w:rtl/>
              </w:rPr>
              <w:t xml:space="preserve"> </w:t>
            </w:r>
            <w:r w:rsidRPr="00CC5E5B">
              <w:rPr>
                <w:rFonts w:ascii="Amiri" w:hAnsi="Amiri" w:cs="Amiri"/>
                <w:b/>
                <w:bCs/>
                <w:color w:val="FF0000"/>
                <w:position w:val="-2"/>
                <w:sz w:val="26"/>
                <w:szCs w:val="26"/>
                <w:u w:val="single"/>
                <w:rtl/>
              </w:rPr>
              <w:t>:</w:t>
            </w:r>
            <w:proofErr w:type="gramEnd"/>
          </w:p>
          <w:p w14:paraId="78BBB000" w14:textId="77777777" w:rsidR="00E54507" w:rsidRPr="00CC5E5B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position w:val="-2"/>
                <w:sz w:val="26"/>
                <w:szCs w:val="26"/>
                <w:u w:val="single"/>
                <w:rtl/>
              </w:rPr>
            </w:pPr>
          </w:p>
          <w:p w14:paraId="535BE437" w14:textId="77777777" w:rsidR="00E54507" w:rsidRPr="00CC5E5B" w:rsidRDefault="00E54507" w:rsidP="00465FF0">
            <w:pPr>
              <w:bidi/>
              <w:jc w:val="both"/>
              <w:rPr>
                <w:rFonts w:ascii="Amiri" w:hAnsi="Amiri" w:cs="Amiri"/>
                <w:sz w:val="26"/>
                <w:szCs w:val="26"/>
                <w:rtl/>
              </w:rPr>
            </w:pPr>
            <w:r w:rsidRPr="00CC5E5B">
              <w:rPr>
                <w:rFonts w:ascii="Amiri" w:hAnsi="Amiri" w:cs="Amiri"/>
                <w:sz w:val="26"/>
                <w:szCs w:val="26"/>
              </w:rPr>
              <w:sym w:font="Wingdings" w:char="F0D7"/>
            </w: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 بعد ترتيب القائمة ترتيبا </w:t>
            </w:r>
            <w:r w:rsidRPr="00CC5E5B">
              <w:rPr>
                <w:rFonts w:ascii="Amiri" w:hAnsi="Amiri" w:cs="Amiri" w:hint="cs"/>
                <w:sz w:val="26"/>
                <w:szCs w:val="26"/>
                <w:rtl/>
              </w:rPr>
              <w:t xml:space="preserve">تصاعديا </w:t>
            </w: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(مع كتابة كل قيمة بعدد مساو لتكرارها) </w:t>
            </w:r>
          </w:p>
          <w:p w14:paraId="074EE155" w14:textId="77777777" w:rsidR="00E54507" w:rsidRPr="00CC5E5B" w:rsidRDefault="00E54507" w:rsidP="00465FF0">
            <w:pPr>
              <w:bidi/>
              <w:jc w:val="both"/>
              <w:rPr>
                <w:rFonts w:ascii="Amiri" w:hAnsi="Amiri" w:cs="Amiri"/>
                <w:sz w:val="26"/>
                <w:szCs w:val="26"/>
                <w:rtl/>
              </w:rPr>
            </w:pPr>
            <w:r w:rsidRPr="00CC5E5B">
              <w:rPr>
                <w:rFonts w:ascii="Amiri" w:hAnsi="Amiri" w:cs="Amiri"/>
                <w:sz w:val="26"/>
                <w:szCs w:val="26"/>
              </w:rPr>
              <w:sym w:font="Wingdings" w:char="F0D7"/>
            </w:r>
            <w:r w:rsidRPr="00CC5E5B">
              <w:rPr>
                <w:rFonts w:ascii="Amiri" w:hAnsi="Amiri" w:cs="Amiri"/>
                <w:b/>
                <w:bCs/>
                <w:position w:val="-12"/>
                <w:sz w:val="26"/>
                <w:szCs w:val="26"/>
                <w:rtl/>
              </w:rPr>
              <w:object w:dxaOrig="300" w:dyaOrig="360" w14:anchorId="48F699FF">
                <v:shape id="_x0000_i1102" type="#_x0000_t75" style="width:15pt;height:18.75pt" o:ole="">
                  <v:imagedata r:id="rId146" o:title=""/>
                </v:shape>
                <o:OLEObject Type="Embed" ProgID="Equation.DSMT4" ShapeID="_x0000_i1102" DrawAspect="Content" ObjectID="_1790197410" r:id="rId147"/>
              </w:object>
            </w:r>
            <w:r w:rsidRPr="00CC5E5B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</w:t>
            </w: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القيمة التي رتبتها </w:t>
            </w:r>
            <w:r w:rsidRPr="00CC5E5B">
              <w:rPr>
                <w:rFonts w:ascii="Amiri" w:hAnsi="Amiri" w:cs="Amiri"/>
                <w:sz w:val="26"/>
                <w:szCs w:val="26"/>
              </w:rPr>
              <w:t>n</w:t>
            </w: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 حيث </w:t>
            </w:r>
            <w:r w:rsidRPr="00CC5E5B">
              <w:rPr>
                <w:rFonts w:ascii="Amiri" w:hAnsi="Amiri" w:cs="Amiri"/>
                <w:sz w:val="26"/>
                <w:szCs w:val="26"/>
              </w:rPr>
              <w:t xml:space="preserve">n  </w:t>
            </w: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 هو أصغر عدد طبيعي يحقق </w:t>
            </w:r>
            <w:r w:rsidRPr="00CC5E5B">
              <w:rPr>
                <w:rFonts w:ascii="Amiri" w:hAnsi="Amiri" w:cs="Amiri"/>
                <w:position w:val="-24"/>
                <w:sz w:val="26"/>
                <w:szCs w:val="26"/>
                <w:rtl/>
              </w:rPr>
              <w:object w:dxaOrig="660" w:dyaOrig="620" w14:anchorId="377EA3D4">
                <v:shape id="_x0000_i1103" type="#_x0000_t75" style="width:30pt;height:26.25pt" o:ole="">
                  <v:imagedata r:id="rId148" o:title=""/>
                </v:shape>
                <o:OLEObject Type="Embed" ProgID="Equation.DSMT4" ShapeID="_x0000_i1103" DrawAspect="Content" ObjectID="_1790197411" r:id="rId149"/>
              </w:object>
            </w:r>
          </w:p>
          <w:p w14:paraId="78273B10" w14:textId="77777777" w:rsidR="00E54507" w:rsidRPr="00CC5E5B" w:rsidRDefault="00E54507" w:rsidP="00465FF0">
            <w:pPr>
              <w:bidi/>
              <w:jc w:val="both"/>
              <w:rPr>
                <w:rFonts w:ascii="Amiri" w:hAnsi="Amiri" w:cs="Amiri"/>
                <w:color w:val="FF0000"/>
                <w:sz w:val="26"/>
                <w:szCs w:val="26"/>
                <w:rtl/>
              </w:rPr>
            </w:pPr>
            <w:r w:rsidRPr="00CC5E5B">
              <w:rPr>
                <w:rFonts w:ascii="Amiri" w:hAnsi="Amiri" w:cs="Amiri"/>
                <w:sz w:val="26"/>
                <w:szCs w:val="26"/>
              </w:rPr>
              <w:sym w:font="Wingdings" w:char="F0D7"/>
            </w:r>
            <w:r w:rsidRPr="00CC5E5B">
              <w:rPr>
                <w:rFonts w:ascii="Amiri" w:hAnsi="Amiri" w:cs="Amiri"/>
                <w:b/>
                <w:bCs/>
                <w:position w:val="-12"/>
                <w:sz w:val="26"/>
                <w:szCs w:val="26"/>
                <w:rtl/>
              </w:rPr>
              <w:object w:dxaOrig="320" w:dyaOrig="360" w14:anchorId="105FCDD7">
                <v:shape id="_x0000_i1104" type="#_x0000_t75" style="width:15.75pt;height:18.75pt" o:ole="">
                  <v:imagedata r:id="rId150" o:title=""/>
                </v:shape>
                <o:OLEObject Type="Embed" ProgID="Equation.DSMT4" ShapeID="_x0000_i1104" DrawAspect="Content" ObjectID="_1790197412" r:id="rId151"/>
              </w:object>
            </w:r>
            <w:r w:rsidRPr="00CC5E5B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</w:t>
            </w: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القيمة التي رتبتها </w:t>
            </w:r>
            <w:r w:rsidRPr="00CC5E5B">
              <w:rPr>
                <w:rFonts w:ascii="Amiri" w:hAnsi="Amiri" w:cs="Amiri"/>
                <w:sz w:val="26"/>
                <w:szCs w:val="26"/>
              </w:rPr>
              <w:t>n</w:t>
            </w: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 حيث </w:t>
            </w:r>
            <w:r w:rsidRPr="00CC5E5B">
              <w:rPr>
                <w:rFonts w:ascii="Amiri" w:hAnsi="Amiri" w:cs="Amiri"/>
                <w:sz w:val="26"/>
                <w:szCs w:val="26"/>
              </w:rPr>
              <w:t xml:space="preserve">n </w:t>
            </w:r>
            <w:r w:rsidRPr="00CC5E5B">
              <w:rPr>
                <w:rFonts w:ascii="Amiri" w:hAnsi="Amiri" w:cs="Amiri"/>
                <w:sz w:val="26"/>
                <w:szCs w:val="26"/>
                <w:rtl/>
              </w:rPr>
              <w:t xml:space="preserve">هو أصغر عدد طبيعي يحقق </w:t>
            </w:r>
            <w:r w:rsidRPr="00CC5E5B">
              <w:rPr>
                <w:rFonts w:ascii="Amiri" w:hAnsi="Amiri" w:cs="Amiri"/>
                <w:position w:val="-24"/>
                <w:sz w:val="26"/>
                <w:szCs w:val="26"/>
                <w:rtl/>
              </w:rPr>
              <w:object w:dxaOrig="780" w:dyaOrig="620" w14:anchorId="46687211">
                <v:shape id="_x0000_i1105" type="#_x0000_t75" style="width:35.25pt;height:26.25pt" o:ole="">
                  <v:imagedata r:id="rId152" o:title=""/>
                </v:shape>
                <o:OLEObject Type="Embed" ProgID="Equation.DSMT4" ShapeID="_x0000_i1105" DrawAspect="Content" ObjectID="_1790197413" r:id="rId153"/>
              </w:object>
            </w:r>
          </w:p>
          <w:p w14:paraId="1411D611" w14:textId="77777777" w:rsidR="00E54507" w:rsidRDefault="00E54507" w:rsidP="00465FF0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B4E0A65" w14:textId="77777777" w:rsidR="00E54507" w:rsidRPr="00CC5E5B" w:rsidRDefault="00E54507" w:rsidP="00465FF0">
            <w:pPr>
              <w:bidi/>
              <w:ind w:right="-851"/>
              <w:rPr>
                <w:rFonts w:ascii="Amiri" w:hAnsi="Amiri" w:cs="Amiri"/>
                <w:sz w:val="26"/>
                <w:szCs w:val="26"/>
                <w:lang w:bidi="ar-DZ"/>
              </w:rPr>
            </w:pPr>
          </w:p>
          <w:p w14:paraId="4BF16B5B" w14:textId="77777777" w:rsidR="00E54507" w:rsidRPr="00613FD1" w:rsidRDefault="00E54507" w:rsidP="00465FF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CC5E5B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مثـــــــال: </w:t>
            </w:r>
            <w:r w:rsidRPr="00CC5E5B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ت 19</w:t>
            </w:r>
            <w:r w:rsidRPr="00CC5E5B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ص 61</w:t>
            </w:r>
          </w:p>
          <w:p w14:paraId="07B05169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2FEA56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33D99C4" w14:textId="77777777" w:rsidR="00E54507" w:rsidRPr="000951E1" w:rsidRDefault="00E54507" w:rsidP="00465FF0">
            <w:pPr>
              <w:bidi/>
              <w:rPr>
                <w:rFonts w:ascii="Amiri" w:hAnsi="Amiri" w:cs="Amiri"/>
                <w:color w:val="FF0000"/>
                <w:sz w:val="26"/>
                <w:szCs w:val="26"/>
                <w:rtl/>
              </w:rPr>
            </w:pPr>
            <w:r w:rsidRPr="000951E1">
              <w:rPr>
                <w:rFonts w:ascii="Amiri" w:hAnsi="Amiri" w:cs="Amiri" w:hint="cs"/>
                <w:color w:val="FF0000"/>
                <w:sz w:val="26"/>
                <w:szCs w:val="26"/>
                <w:rtl/>
              </w:rPr>
              <w:t>ملاحظة:</w:t>
            </w:r>
          </w:p>
          <w:p w14:paraId="7D40DAB4" w14:textId="77777777" w:rsidR="00E54507" w:rsidRPr="000951E1" w:rsidRDefault="00E54507" w:rsidP="00465FF0">
            <w:pPr>
              <w:tabs>
                <w:tab w:val="right" w:pos="72"/>
                <w:tab w:val="right" w:pos="252"/>
                <w:tab w:val="right" w:pos="432"/>
              </w:tabs>
              <w:bidi/>
              <w:jc w:val="both"/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</w:pPr>
            <w:r w:rsidRPr="00BC5896">
              <w:rPr>
                <w:rFonts w:ascii="Arial" w:hAnsi="Arial" w:cs="Arial"/>
                <w:sz w:val="28"/>
                <w:szCs w:val="28"/>
                <w:rtl/>
                <w:lang w:bidi="ar-DZ"/>
              </w:rPr>
              <w:t xml:space="preserve">   </w:t>
            </w:r>
            <w:r w:rsidRPr="000951E1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- بالنسبة إلى مفهوم العشري، نستعمل نفس التعريف السابق بدءا من </w:t>
            </w:r>
            <w:r w:rsidRPr="000951E1">
              <w:rPr>
                <w:rFonts w:ascii="Amiri" w:hAnsi="Amiri" w:cs="Amiri"/>
                <w:i/>
                <w:sz w:val="26"/>
                <w:szCs w:val="26"/>
                <w:lang w:bidi="ar-DZ"/>
              </w:rPr>
              <w:t>10</w:t>
            </w:r>
            <w:r w:rsidRPr="000951E1">
              <w:rPr>
                <w:rFonts w:ascii="Amiri" w:hAnsi="Amiri" w:cs="Amiri"/>
                <w:iCs/>
                <w:sz w:val="26"/>
                <w:szCs w:val="26"/>
                <w:lang w:bidi="ar-DZ"/>
              </w:rPr>
              <w:t xml:space="preserve"> %</w:t>
            </w:r>
            <w:r w:rsidRPr="000951E1"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  <w:t>.</w:t>
            </w:r>
          </w:p>
          <w:p w14:paraId="3C1317D0" w14:textId="77777777" w:rsidR="00E54507" w:rsidRPr="000951E1" w:rsidRDefault="00E54507" w:rsidP="00465FF0">
            <w:pPr>
              <w:tabs>
                <w:tab w:val="right" w:pos="72"/>
                <w:tab w:val="right" w:pos="252"/>
                <w:tab w:val="right" w:pos="432"/>
              </w:tabs>
              <w:bidi/>
              <w:jc w:val="both"/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</w:pPr>
            <w:r w:rsidRPr="000951E1"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  <w:t xml:space="preserve">   - الانحراف العشري هو الفرق بين العشري الأول</w:t>
            </w:r>
            <w:r w:rsidRPr="000951E1">
              <w:rPr>
                <w:rFonts w:ascii="Amiri" w:hAnsi="Amiri" w:cs="Amiri"/>
                <w:position w:val="-12"/>
                <w:sz w:val="26"/>
                <w:szCs w:val="26"/>
                <w:rtl/>
                <w:lang w:val="en-US" w:bidi="ar-DZ"/>
              </w:rPr>
              <w:object w:dxaOrig="300" w:dyaOrig="360" w14:anchorId="2FECE286">
                <v:shape id="_x0000_i1106" type="#_x0000_t75" style="width:15pt;height:18pt" o:ole="">
                  <v:imagedata r:id="rId154" o:title=""/>
                </v:shape>
                <o:OLEObject Type="Embed" ProgID="Equation.DSMT4" ShapeID="_x0000_i1106" DrawAspect="Content" ObjectID="_1790197414" r:id="rId155"/>
              </w:object>
            </w:r>
            <w:r w:rsidRPr="000951E1"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  <w:t xml:space="preserve"> والعشري التاسع</w:t>
            </w:r>
            <w:r w:rsidRPr="000951E1">
              <w:rPr>
                <w:rFonts w:ascii="Amiri" w:hAnsi="Amiri" w:cs="Amiri"/>
                <w:position w:val="-12"/>
                <w:sz w:val="26"/>
                <w:szCs w:val="26"/>
                <w:rtl/>
                <w:lang w:val="en-US" w:bidi="ar-DZ"/>
              </w:rPr>
              <w:object w:dxaOrig="320" w:dyaOrig="360" w14:anchorId="2DBAFB2F">
                <v:shape id="_x0000_i1107" type="#_x0000_t75" style="width:15.75pt;height:18pt" o:ole="">
                  <v:imagedata r:id="rId156" o:title=""/>
                </v:shape>
                <o:OLEObject Type="Embed" ProgID="Equation.DSMT4" ShapeID="_x0000_i1107" DrawAspect="Content" ObjectID="_1790197415" r:id="rId157"/>
              </w:object>
            </w:r>
            <w:r w:rsidRPr="000951E1"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  <w:t xml:space="preserve"> أي </w:t>
            </w:r>
            <w:r w:rsidRPr="000951E1">
              <w:rPr>
                <w:rFonts w:ascii="Amiri" w:hAnsi="Amiri" w:cs="Amiri"/>
                <w:position w:val="-12"/>
                <w:sz w:val="26"/>
                <w:szCs w:val="26"/>
                <w:rtl/>
                <w:lang w:val="en-US" w:bidi="ar-DZ"/>
              </w:rPr>
              <w:object w:dxaOrig="780" w:dyaOrig="360" w14:anchorId="7942FF01">
                <v:shape id="_x0000_i1108" type="#_x0000_t75" style="width:39pt;height:18pt" o:ole="">
                  <v:imagedata r:id="rId158" o:title=""/>
                </v:shape>
                <o:OLEObject Type="Embed" ProgID="Equation.DSMT4" ShapeID="_x0000_i1108" DrawAspect="Content" ObjectID="_1790197416" r:id="rId159"/>
              </w:object>
            </w:r>
            <w:r w:rsidRPr="000951E1">
              <w:rPr>
                <w:rFonts w:ascii="Amiri" w:hAnsi="Amiri" w:cs="Amiri"/>
                <w:sz w:val="26"/>
                <w:szCs w:val="26"/>
                <w:rtl/>
                <w:lang w:val="en-US" w:bidi="ar-DZ"/>
              </w:rPr>
              <w:t>.</w:t>
            </w:r>
          </w:p>
          <w:p w14:paraId="43855A1C" w14:textId="2A6DAA8B" w:rsidR="00E54507" w:rsidRDefault="0064572D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cstheme="minorHAnsi"/>
                <w:b/>
                <w:bCs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4C3454B0" wp14:editId="073C8110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135890</wp:posOffset>
                      </wp:positionV>
                      <wp:extent cx="2238375" cy="2333625"/>
                      <wp:effectExtent l="0" t="0" r="28575" b="28575"/>
                      <wp:wrapNone/>
                      <wp:docPr id="41953006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8375" cy="23336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EC3C80" w14:textId="10C4865C" w:rsidR="0064572D" w:rsidRDefault="0064572D" w:rsidP="006457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6330AA" wp14:editId="29D5B990">
                                        <wp:extent cx="2030095" cy="2030095"/>
                                        <wp:effectExtent l="0" t="0" r="8255" b="8255"/>
                                        <wp:docPr id="299520025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99520025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30095" cy="20300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C3454B0" id="Rectangle 37" o:spid="_x0000_s1054" style="position:absolute;left:0;text-align:left;margin-left:5.2pt;margin-top:10.7pt;width:176.25pt;height:183.7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" fillcolor="white [3201]" strokecolor="white [3212]" strokeweight="2pt">
                      <v:textbox>
                        <w:txbxContent>
                          <w:p w14:paraId="0FEC3C80" w14:textId="10C4865C" w:rsidR="0064572D" w:rsidRDefault="0064572D" w:rsidP="006457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6330AA" wp14:editId="29D5B990">
                                  <wp:extent cx="2030095" cy="2030095"/>
                                  <wp:effectExtent l="0" t="0" r="8255" b="8255"/>
                                  <wp:docPr id="29952002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9520025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0095" cy="203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DDEABF3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7789EF" w14:textId="77777777" w:rsidR="00E54507" w:rsidRDefault="00E54507" w:rsidP="00465F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EF344A8" w14:textId="77777777" w:rsidR="00E54507" w:rsidRDefault="00E54507" w:rsidP="00465FF0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613FD1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مثال:</w:t>
            </w:r>
            <w:r w:rsidRPr="00613FD1">
              <w:rPr>
                <w:rFonts w:ascii="Amiri" w:hAnsi="Amiri" w:cs="Amiri"/>
                <w:sz w:val="28"/>
                <w:szCs w:val="28"/>
                <w:rtl/>
              </w:rPr>
              <w:t xml:space="preserve"> ت 20 ص30</w:t>
            </w:r>
          </w:p>
          <w:p w14:paraId="259DA8AA" w14:textId="77777777" w:rsidR="00E54507" w:rsidRDefault="00E54507" w:rsidP="00465FF0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2C5C4E1C" w14:textId="77777777" w:rsidR="00E54507" w:rsidRDefault="00E54507" w:rsidP="00465FF0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C2D6588" w14:textId="77777777" w:rsidR="00E54507" w:rsidRDefault="00E54507" w:rsidP="00465FF0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249CF8AF" w14:textId="77777777" w:rsidR="00E54507" w:rsidRDefault="00E54507" w:rsidP="00465FF0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37E7C61" w14:textId="77777777" w:rsidR="00E54507" w:rsidRPr="00613FD1" w:rsidRDefault="00E54507" w:rsidP="00465FF0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06767EAB" w14:textId="77777777" w:rsidR="00E54507" w:rsidRPr="00792B9B" w:rsidRDefault="00E54507" w:rsidP="00465F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0AE6090B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F590D6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C2312B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CE506C7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41D710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E44154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AAF60E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AE35F3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589453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3F2752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9D42F3B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24DE59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72D62D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8F27A9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F1316B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01CA75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C0DC9F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DC8BBD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E9B28B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6735305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449619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3F082A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028E6E3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C2E4BB6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1B5644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C94C10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B77E818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0F91DF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5BF7D9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53FFF86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3A7A4C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725514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36C532" w14:textId="77777777" w:rsidR="00E54507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37F358" w14:textId="77777777" w:rsidR="00E54507" w:rsidRPr="00792B9B" w:rsidRDefault="00E54507" w:rsidP="00465F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1D745093" w14:textId="77777777" w:rsidR="00E54507" w:rsidRPr="00792B9B" w:rsidRDefault="00E54507" w:rsidP="00465FF0">
      <w:pPr>
        <w:bidi/>
        <w:ind w:right="-851"/>
        <w:rPr>
          <w:rFonts w:cstheme="minorHAnsi"/>
          <w:sz w:val="28"/>
          <w:szCs w:val="28"/>
        </w:rPr>
      </w:pPr>
    </w:p>
    <w:p w14:paraId="0EDA1426" w14:textId="77777777" w:rsidR="00E54507" w:rsidRDefault="00E54507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B89408B" wp14:editId="6B7DE0EC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997366683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A738A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188F4AEE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89408B" id="_x0000_s1055" style="position:absolute;left:0;text-align:left;margin-left:-46.15pt;margin-top:66.05pt;width:543pt;height:53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" fillcolor="white [3201]" strokecolor="black [3213]" strokeweight="2pt">
                <v:textbox>
                  <w:txbxContent>
                    <w:p w14:paraId="35DA738A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188F4AEE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72AA210" wp14:editId="1998220C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201722033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40D47" w14:textId="77777777" w:rsidR="00E54507" w:rsidRPr="00305590" w:rsidRDefault="00E54507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ساعة</w:t>
                            </w:r>
                          </w:p>
                          <w:p w14:paraId="57CE6383" w14:textId="77777777" w:rsidR="00E54507" w:rsidRDefault="00E54507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2AA210" id="_x0000_s1056" style="position:absolute;left:0;text-align:left;margin-left:-44.65pt;margin-top:.8pt;width:100.5pt;height:58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" fillcolor="white [3201]" strokecolor="black [3213]" strokeweight="2pt">
                <v:textbox>
                  <w:txbxContent>
                    <w:p w14:paraId="71940D47" w14:textId="77777777" w:rsidR="00E54507" w:rsidRPr="00305590" w:rsidRDefault="00E54507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ساعة</w:t>
                      </w:r>
                    </w:p>
                    <w:p w14:paraId="57CE6383" w14:textId="77777777" w:rsidR="00E54507" w:rsidRDefault="00E54507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C5EDEDA" wp14:editId="5E984FBF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98520915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B89051" w14:textId="77777777" w:rsidR="00E54507" w:rsidRPr="00305590" w:rsidRDefault="00E54507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5EDEDA" id="_x0000_s1057" style="position:absolute;left:0;text-align:left;margin-left:396.35pt;margin-top:-.7pt;width:100.5pt;height:62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BVF4r3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78B89051" w14:textId="77777777" w:rsidR="00E54507" w:rsidRPr="00305590" w:rsidRDefault="00E54507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4384AA6" wp14:editId="4E948A3C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94150573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AA577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الاحصاء</w:t>
                            </w:r>
                          </w:p>
                          <w:p w14:paraId="500A9C8C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16D4D">
                              <w:rPr>
                                <w:rFonts w:ascii="Amiri" w:hAnsi="Amiri" w:cs="Amiri" w:hint="cs"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المخطط بالعلبة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384AA6" id="_x0000_s1058" style="position:absolute;left:0;text-align:left;margin-left:66.35pt;margin-top:1.55pt;width:323.25pt;height:58.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0x+BHX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25DAA577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الاحصاء</w:t>
                      </w:r>
                    </w:p>
                    <w:p w14:paraId="500A9C8C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D16D4D">
                        <w:rPr>
                          <w:rFonts w:ascii="Amiri" w:hAnsi="Amiri" w:cs="Amiri" w:hint="cs"/>
                          <w:color w:val="595959" w:themeColor="text1" w:themeTint="A6"/>
                          <w:sz w:val="26"/>
                          <w:szCs w:val="26"/>
                          <w:rtl/>
                          <w:lang w:bidi="ar-DZ"/>
                        </w:rPr>
                        <w:t>المخطط بالعلبة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50"/>
        <w:bidiVisual/>
        <w:tblW w:w="10812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E54507" w:rsidRPr="00792B9B" w14:paraId="077602BF" w14:textId="77777777" w:rsidTr="00D16D4D">
        <w:tc>
          <w:tcPr>
            <w:tcW w:w="1278" w:type="dxa"/>
            <w:shd w:val="clear" w:color="auto" w:fill="FDE9D9" w:themeFill="accent6" w:themeFillTint="33"/>
          </w:tcPr>
          <w:p w14:paraId="5F43B26C" w14:textId="77777777" w:rsidR="00E54507" w:rsidRPr="00D16D4D" w:rsidRDefault="00E54507" w:rsidP="00D16D4D">
            <w:pPr>
              <w:bidi/>
              <w:ind w:right="-851"/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D16D4D"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FDE9D9" w:themeFill="accent6" w:themeFillTint="33"/>
          </w:tcPr>
          <w:p w14:paraId="4320B10D" w14:textId="77777777" w:rsidR="00E54507" w:rsidRPr="00D16D4D" w:rsidRDefault="00E54507" w:rsidP="00D16D4D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D16D4D"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FDE9D9" w:themeFill="accent6" w:themeFillTint="33"/>
          </w:tcPr>
          <w:p w14:paraId="58351511" w14:textId="77777777" w:rsidR="00E54507" w:rsidRPr="00D16D4D" w:rsidRDefault="00E54507" w:rsidP="00D16D4D">
            <w:pPr>
              <w:bidi/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D16D4D"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  <w:t>ملاحظات</w:t>
            </w:r>
          </w:p>
        </w:tc>
      </w:tr>
      <w:tr w:rsidR="00E54507" w:rsidRPr="00792B9B" w14:paraId="3908A0F3" w14:textId="77777777" w:rsidTr="00D16D4D">
        <w:tc>
          <w:tcPr>
            <w:tcW w:w="1278" w:type="dxa"/>
          </w:tcPr>
          <w:p w14:paraId="55541D7F" w14:textId="77777777" w:rsidR="00E54507" w:rsidRDefault="00E54507" w:rsidP="00D16D4D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6FC6F40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44A31E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32B0ED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BA7E31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87EEA6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DB2FC5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C46DC3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B39978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13834F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A14B22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CC4498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C707520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14A3AC5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7BD71DA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9C5B3AE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08ADADF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9FB93DA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363C8F7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621A378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388F01C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77040E2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875E85B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E5FC520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1A1CD6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3D13123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56B4B3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85F1E94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424EEA7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7E4632B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FBD550C" w14:textId="77777777" w:rsidR="00E54507" w:rsidRDefault="00E54507" w:rsidP="00D16D4D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D745A8A" w14:textId="77777777" w:rsidR="00E54507" w:rsidRPr="00FB5A89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23C24E48" w14:textId="5269E401" w:rsidR="00E54507" w:rsidRPr="00792B9B" w:rsidRDefault="0064572D" w:rsidP="00D16D4D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435CE18A" wp14:editId="30DE68FD">
                      <wp:simplePos x="0" y="0"/>
                      <wp:positionH relativeFrom="column">
                        <wp:posOffset>-38735</wp:posOffset>
                      </wp:positionH>
                      <wp:positionV relativeFrom="paragraph">
                        <wp:posOffset>71120</wp:posOffset>
                      </wp:positionV>
                      <wp:extent cx="1676400" cy="1609725"/>
                      <wp:effectExtent l="0" t="0" r="19050" b="28575"/>
                      <wp:wrapNone/>
                      <wp:docPr id="511188303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6097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5C323F" w14:textId="7663E4D2" w:rsidR="0064572D" w:rsidRDefault="0064572D" w:rsidP="006457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4E54CE" wp14:editId="0A5D1AEB">
                                        <wp:extent cx="1468120" cy="1468120"/>
                                        <wp:effectExtent l="0" t="0" r="0" b="0"/>
                                        <wp:docPr id="476664955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76664955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68120" cy="14681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35CE18A" id="Rectangle 36" o:spid="_x0000_s1059" style="position:absolute;left:0;text-align:left;margin-left:-3.05pt;margin-top:5.6pt;width:132pt;height:126.7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" fillcolor="white [3201]" strokecolor="white [3212]" strokeweight="2pt">
                      <v:textbox>
                        <w:txbxContent>
                          <w:p w14:paraId="285C323F" w14:textId="7663E4D2" w:rsidR="0064572D" w:rsidRDefault="0064572D" w:rsidP="006457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4E54CE" wp14:editId="0A5D1AEB">
                                  <wp:extent cx="1468120" cy="1468120"/>
                                  <wp:effectExtent l="0" t="0" r="0" b="0"/>
                                  <wp:docPr id="47666495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6664955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8120" cy="1468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041D43B" w14:textId="77777777" w:rsidR="00E54507" w:rsidRPr="007A5CD7" w:rsidRDefault="00E54507" w:rsidP="00F55EB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7A5CD7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المخطط بالعلب:</w:t>
            </w:r>
          </w:p>
          <w:p w14:paraId="2877BE7E" w14:textId="77777777" w:rsidR="00E54507" w:rsidRPr="007A5CD7" w:rsidRDefault="00E54507" w:rsidP="00F55EB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</w:p>
          <w:p w14:paraId="14D3A059" w14:textId="77777777" w:rsidR="00E54507" w:rsidRPr="007A5CD7" w:rsidRDefault="00E54507" w:rsidP="00F55EB8">
            <w:pPr>
              <w:tabs>
                <w:tab w:val="left" w:pos="5591"/>
                <w:tab w:val="left" w:pos="6971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7A5CD7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 xml:space="preserve"> </w: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نكوّن مخططا بالعلب بالطريقة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التالية:</w:t>
            </w:r>
          </w:p>
          <w:p w14:paraId="15BB2F21" w14:textId="77777777" w:rsidR="00E54507" w:rsidRPr="007A5CD7" w:rsidRDefault="00E54507" w:rsidP="00F55EB8">
            <w:pPr>
              <w:tabs>
                <w:tab w:val="left" w:pos="5591"/>
                <w:tab w:val="left" w:pos="6971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7A5CD7">
              <w:rPr>
                <w:rFonts w:ascii="Amiri" w:hAnsi="Amiri" w:cs="Amiri"/>
                <w:sz w:val="26"/>
                <w:szCs w:val="26"/>
              </w:rPr>
              <w:sym w:font="Wingdings" w:char="F0C3"/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نضع قيم الطبع على محور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(أفقي</w: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أو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شاقولي)</w: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</w:p>
          <w:p w14:paraId="490BD2B0" w14:textId="77777777" w:rsidR="00E54507" w:rsidRPr="007A5CD7" w:rsidRDefault="00E54507" w:rsidP="00F55EB8">
            <w:pPr>
              <w:tabs>
                <w:tab w:val="left" w:pos="5591"/>
                <w:tab w:val="left" w:pos="6971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7A5CD7">
              <w:rPr>
                <w:rFonts w:ascii="Amiri" w:hAnsi="Amiri" w:cs="Amiri"/>
                <w:sz w:val="26"/>
                <w:szCs w:val="26"/>
              </w:rPr>
              <w:sym w:font="Wingdings" w:char="F0C3"/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نعيّن على هذا المحور القيم </w:t>
            </w:r>
            <w:r w:rsidRPr="007A5CD7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460" w:dyaOrig="260" w14:anchorId="6D0FA011">
                <v:shape id="_x0000_i1109" type="#_x0000_t75" style="width:22.5pt;height:13.5pt" o:ole="">
                  <v:imagedata r:id="rId160" o:title=""/>
                </v:shape>
                <o:OLEObject Type="Embed" ProgID="Equation.DSMT4" ShapeID="_x0000_i1109" DrawAspect="Content" ObjectID="_1790197417" r:id="rId161"/>
              </w:objec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، </w:t>
            </w:r>
            <w:r w:rsidRPr="007A5CD7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499" w:dyaOrig="220" w14:anchorId="0B7CA88F">
                <v:shape id="_x0000_i1110" type="#_x0000_t75" style="width:24.75pt;height:11.25pt" o:ole="">
                  <v:imagedata r:id="rId162" o:title=""/>
                </v:shape>
                <o:OLEObject Type="Embed" ProgID="Equation.DSMT4" ShapeID="_x0000_i1110" DrawAspect="Content" ObjectID="_1790197418" r:id="rId163"/>
              </w:objec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، </w:t>
            </w:r>
            <w:r w:rsidRPr="007A5CD7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300" w:dyaOrig="360" w14:anchorId="485B3D81">
                <v:shape id="_x0000_i1111" type="#_x0000_t75" style="width:15pt;height:18.75pt" o:ole="">
                  <v:imagedata r:id="rId146" o:title=""/>
                </v:shape>
                <o:OLEObject Type="Embed" ProgID="Equation.DSMT4" ShapeID="_x0000_i1111" DrawAspect="Content" ObjectID="_1790197419" r:id="rId164"/>
              </w:objec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، </w:t>
            </w:r>
            <w:r w:rsidRPr="007A5CD7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520" w:dyaOrig="279" w14:anchorId="6F53699C">
                <v:shape id="_x0000_i1112" type="#_x0000_t75" style="width:26.25pt;height:14.25pt" o:ole="">
                  <v:imagedata r:id="rId165" o:title=""/>
                </v:shape>
                <o:OLEObject Type="Embed" ProgID="Equation.DSMT4" ShapeID="_x0000_i1112" DrawAspect="Content" ObjectID="_1790197420" r:id="rId166"/>
              </w:objec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و </w:t>
            </w:r>
            <w:r w:rsidRPr="007A5CD7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320" w:dyaOrig="360" w14:anchorId="6E076727">
                <v:shape id="_x0000_i1113" type="#_x0000_t75" style="width:15.75pt;height:18.75pt" o:ole="">
                  <v:imagedata r:id="rId150" o:title=""/>
                </v:shape>
                <o:OLEObject Type="Embed" ProgID="Equation.DSMT4" ShapeID="_x0000_i1113" DrawAspect="Content" ObjectID="_1790197421" r:id="rId167"/>
              </w:objec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659E91A3" w14:textId="77777777" w:rsidR="00E54507" w:rsidRPr="007A5CD7" w:rsidRDefault="00E54507" w:rsidP="00F55EB8">
            <w:pPr>
              <w:tabs>
                <w:tab w:val="left" w:pos="5591"/>
                <w:tab w:val="left" w:pos="6971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 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(القيمة</w: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الصغرى،</w: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القيمة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الكبرى،</w: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الربعيين الأول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والثالث</w: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والوسيط)</w:t>
            </w:r>
          </w:p>
          <w:p w14:paraId="0F46030B" w14:textId="77777777" w:rsidR="00E54507" w:rsidRPr="007A5CD7" w:rsidRDefault="00E54507" w:rsidP="00F55EB8">
            <w:pPr>
              <w:tabs>
                <w:tab w:val="left" w:pos="5591"/>
                <w:tab w:val="left" w:pos="6971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7A5CD7">
              <w:rPr>
                <w:rFonts w:ascii="Amiri" w:hAnsi="Amiri" w:cs="Amiri"/>
                <w:sz w:val="26"/>
                <w:szCs w:val="26"/>
              </w:rPr>
              <w:sym w:font="Wingdings" w:char="F0C3"/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نكون عندئذ مستطيلا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(العلبة)</w: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بالتوازي مع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المحور.</w: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(طول</w: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المستطيل هو الانحراف الربعي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وعرضه</w: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7A5CD7">
              <w:rPr>
                <w:rFonts w:ascii="Amiri" w:hAnsi="Amiri" w:cs="Amiri" w:hint="cs"/>
                <w:sz w:val="26"/>
                <w:szCs w:val="26"/>
                <w:rtl/>
              </w:rPr>
              <w:t>كيفي)</w:t>
            </w:r>
          </w:p>
          <w:p w14:paraId="0BEF74E5" w14:textId="77777777" w:rsidR="00E54507" w:rsidRPr="007A5CD7" w:rsidRDefault="00E54507" w:rsidP="00F55EB8">
            <w:pPr>
              <w:tabs>
                <w:tab w:val="left" w:pos="5591"/>
                <w:tab w:val="left" w:pos="6971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C643BFF" w14:textId="77777777" w:rsidR="00E54507" w:rsidRPr="007A5CD7" w:rsidRDefault="00E54507" w:rsidP="00F55EB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7A5CD7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   </w:t>
            </w:r>
            <w:proofErr w:type="gramStart"/>
            <w:r w:rsidRPr="007A5CD7">
              <w:rPr>
                <w:rFonts w:ascii="Amiri" w:hAnsi="Amiri" w:cs="Amiri" w:hint="cs"/>
                <w:b/>
                <w:bCs/>
                <w:sz w:val="26"/>
                <w:szCs w:val="26"/>
                <w:rtl/>
              </w:rPr>
              <w:t>مثال:</w:t>
            </w:r>
            <w:r w:rsidRPr="007A5CD7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 </w:t>
            </w:r>
            <w:r w:rsidRPr="007A5CD7">
              <w:rPr>
                <w:rFonts w:ascii="Amiri" w:hAnsi="Amiri" w:cs="Amiri"/>
                <w:sz w:val="26"/>
                <w:szCs w:val="26"/>
              </w:rPr>
              <w:t>=</w:t>
            </w:r>
            <w:proofErr w:type="gramEnd"/>
            <w:r w:rsidRPr="007A5CD7">
              <w:rPr>
                <w:rFonts w:ascii="Amiri" w:hAnsi="Amiri" w:cs="Amiri"/>
                <w:sz w:val="26"/>
                <w:szCs w:val="26"/>
              </w:rPr>
              <w:t>1</w:t>
            </w:r>
            <w:r w:rsidRPr="007A5CD7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460" w:dyaOrig="260" w14:anchorId="2D0D2926">
                <v:shape id="_x0000_i1114" type="#_x0000_t75" style="width:22.5pt;height:13.5pt" o:ole="">
                  <v:imagedata r:id="rId160" o:title=""/>
                </v:shape>
                <o:OLEObject Type="Embed" ProgID="Equation.DSMT4" ShapeID="_x0000_i1114" DrawAspect="Content" ObjectID="_1790197422" r:id="rId168"/>
              </w:objec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، </w:t>
            </w:r>
            <w:r w:rsidRPr="007A5CD7">
              <w:rPr>
                <w:rFonts w:ascii="Amiri" w:hAnsi="Amiri" w:cs="Amiri"/>
                <w:sz w:val="26"/>
                <w:szCs w:val="26"/>
              </w:rPr>
              <w:t>= 9</w:t>
            </w:r>
            <w:r w:rsidRPr="007A5CD7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499" w:dyaOrig="220" w14:anchorId="6CF05285">
                <v:shape id="_x0000_i1115" type="#_x0000_t75" style="width:24.75pt;height:11.25pt" o:ole="">
                  <v:imagedata r:id="rId162" o:title=""/>
                </v:shape>
                <o:OLEObject Type="Embed" ProgID="Equation.DSMT4" ShapeID="_x0000_i1115" DrawAspect="Content" ObjectID="_1790197423" r:id="rId169"/>
              </w:objec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، </w:t>
            </w:r>
            <w:r w:rsidRPr="007A5CD7">
              <w:rPr>
                <w:rFonts w:ascii="Amiri" w:hAnsi="Amiri" w:cs="Amiri"/>
                <w:sz w:val="26"/>
                <w:szCs w:val="26"/>
              </w:rPr>
              <w:t>= 3</w:t>
            </w:r>
            <w:r w:rsidRPr="007A5CD7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300" w:dyaOrig="360" w14:anchorId="5A9AAF9A">
                <v:shape id="_x0000_i1116" type="#_x0000_t75" style="width:15pt;height:18.75pt" o:ole="">
                  <v:imagedata r:id="rId146" o:title=""/>
                </v:shape>
                <o:OLEObject Type="Embed" ProgID="Equation.DSMT4" ShapeID="_x0000_i1116" DrawAspect="Content" ObjectID="_1790197424" r:id="rId170"/>
              </w:objec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، </w:t>
            </w:r>
            <w:r w:rsidRPr="007A5CD7">
              <w:rPr>
                <w:rFonts w:ascii="Amiri" w:hAnsi="Amiri" w:cs="Amiri"/>
                <w:sz w:val="26"/>
                <w:szCs w:val="26"/>
              </w:rPr>
              <w:t>= 4</w:t>
            </w:r>
            <w:r w:rsidRPr="007A5CD7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520" w:dyaOrig="279" w14:anchorId="7B4F8760">
                <v:shape id="_x0000_i1117" type="#_x0000_t75" style="width:26.25pt;height:14.25pt" o:ole="">
                  <v:imagedata r:id="rId165" o:title=""/>
                </v:shape>
                <o:OLEObject Type="Embed" ProgID="Equation.DSMT4" ShapeID="_x0000_i1117" DrawAspect="Content" ObjectID="_1790197425" r:id="rId171"/>
              </w:object>
            </w:r>
            <w:r w:rsidRPr="007A5CD7">
              <w:rPr>
                <w:rFonts w:ascii="Amiri" w:hAnsi="Amiri" w:cs="Amiri"/>
                <w:sz w:val="26"/>
                <w:szCs w:val="26"/>
                <w:rtl/>
              </w:rPr>
              <w:t xml:space="preserve"> و </w:t>
            </w:r>
            <w:r w:rsidRPr="007A5CD7">
              <w:rPr>
                <w:rFonts w:ascii="Amiri" w:hAnsi="Amiri" w:cs="Amiri"/>
                <w:sz w:val="26"/>
                <w:szCs w:val="26"/>
              </w:rPr>
              <w:t>= 6</w:t>
            </w:r>
            <w:r w:rsidRPr="007A5CD7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320" w:dyaOrig="360" w14:anchorId="35096550">
                <v:shape id="_x0000_i1118" type="#_x0000_t75" style="width:15.75pt;height:18.75pt" o:ole="">
                  <v:imagedata r:id="rId150" o:title=""/>
                </v:shape>
                <o:OLEObject Type="Embed" ProgID="Equation.DSMT4" ShapeID="_x0000_i1118" DrawAspect="Content" ObjectID="_1790197426" r:id="rId172"/>
              </w:object>
            </w:r>
          </w:p>
          <w:p w14:paraId="2C5E986E" w14:textId="77777777" w:rsidR="00E54507" w:rsidRPr="007A5CD7" w:rsidRDefault="00E54507" w:rsidP="00F55EB8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40A71ED" w14:textId="77777777" w:rsidR="00E54507" w:rsidRPr="007A5CD7" w:rsidRDefault="00000000" w:rsidP="00F55EB8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>
              <w:rPr>
                <w:rFonts w:ascii="Amiri" w:hAnsi="Amiri" w:cs="Amiri"/>
                <w:noProof/>
                <w:sz w:val="26"/>
                <w:szCs w:val="26"/>
                <w:rtl/>
                <w:lang w:eastAsia="fr-FR"/>
              </w:rPr>
              <w:object w:dxaOrig="1440" w:dyaOrig="1440" w14:anchorId="34243B9C">
                <v:group id="_x0000_s2058" style="position:absolute;left:0;text-align:left;margin-left:32.05pt;margin-top:5.45pt;width:372pt;height:54.75pt;z-index:251767808" coordorigin="1832,7560" coordsize="7440,1095">
                  <v:line id="_x0000_s2059" style="position:absolute;flip:x" from="1832,8280" to="9272,8280"/>
                  <v:line id="_x0000_s2060" style="position:absolute" from="2792,8640" to="2792,8640"/>
                  <v:line id="_x0000_s2061" style="position:absolute" from="2072,8190" to="2072,8370"/>
                  <v:line id="_x0000_s2062" style="position:absolute" from="2672,8190" to="2672,8370"/>
                  <v:line id="_x0000_s2063" style="position:absolute" from="3272,8190" to="3272,8370"/>
                  <v:line id="_x0000_s2064" style="position:absolute" from="3872,8190" to="3872,8370"/>
                  <v:line id="_x0000_s2065" style="position:absolute" from="4472,8190" to="4472,8370"/>
                  <v:line id="_x0000_s2066" style="position:absolute" from="5072,8190" to="5072,8370"/>
                  <v:line id="_x0000_s2067" style="position:absolute" from="5672,8190" to="5672,8370"/>
                  <v:line id="_x0000_s2068" style="position:absolute" from="6272,8190" to="6272,8370"/>
                  <v:line id="_x0000_s2069" style="position:absolute" from="6872,8190" to="6872,8370"/>
                  <v:line id="_x0000_s2070" style="position:absolute" from="7472,8190" to="7472,8370"/>
                  <v:line id="_x0000_s2071" style="position:absolute" from="8072,8190" to="8072,8370"/>
                  <v:rect id="_x0000_s2072" style="position:absolute;left:3272;top:7560;width:1800;height:360"/>
                  <v:line id="_x0000_s2073" style="position:absolute;flip:x" from="2072,7740" to="3272,7740"/>
                  <v:line id="_x0000_s2074" style="position:absolute" from="5072,7740" to="6872,7740"/>
                  <v:oval id="_x0000_s2075" style="position:absolute;left:6812;top:7650;width:120;height:180" fillcolor="black"/>
                  <v:oval id="_x0000_s2076" style="position:absolute;left:2027;top:7650;width:120;height:180" fillcolor="black"/>
                  <v:line id="_x0000_s2077" style="position:absolute" from="6872,7740" to="6872,8280">
                    <v:stroke dashstyle="1 1"/>
                  </v:line>
                  <v:line id="_x0000_s2078" style="position:absolute" from="2072,7740" to="2072,8280">
                    <v:stroke dashstyle="1 1"/>
                  </v:line>
                  <v:line id="_x0000_s2079" style="position:absolute" from="3272,7920" to="3272,8280">
                    <v:stroke dashstyle="1 1"/>
                  </v:line>
                  <v:line id="_x0000_s2080" style="position:absolute" from="3872,7560" to="3872,7920"/>
                  <v:line id="_x0000_s2081" style="position:absolute" from="3872,7920" to="3872,8280">
                    <v:stroke dashstyle="1 1"/>
                  </v:line>
                  <v:line id="_x0000_s2082" style="position:absolute" from="5072,7920" to="5072,8280">
                    <v:stroke dashstyle="1 1"/>
                  </v:line>
                  <v:shape id="_x0000_s2083" type="#_x0000_t75" style="position:absolute;left:2027;top:8370;width:135;height:255">
                    <v:imagedata r:id="rId173" o:title=""/>
                  </v:shape>
                  <v:shape id="_x0000_s2084" type="#_x0000_t75" style="position:absolute;left:3797;top:8370;width:194;height:255">
                    <v:imagedata r:id="rId174" o:title=""/>
                  </v:shape>
                  <v:shape id="_x0000_s2085" type="#_x0000_t75" style="position:absolute;left:3212;top:8370;width:175;height:274">
                    <v:imagedata r:id="rId175" o:title=""/>
                  </v:shape>
                  <v:shape id="_x0000_s2086" type="#_x0000_t75" style="position:absolute;left:4982;top:8370;width:195;height:285">
                    <v:imagedata r:id="rId176" o:title=""/>
                  </v:shape>
                  <v:shape id="_x0000_s2087" type="#_x0000_t75" style="position:absolute;left:6812;top:8355;width:175;height:274">
                    <v:imagedata r:id="rId177" o:title=""/>
                  </v:shape>
                  <w10:wrap anchorx="page"/>
                </v:group>
                <o:OLEObject Type="Embed" ProgID="Equation.DSMT4" ShapeID="_x0000_s2083" DrawAspect="Content" ObjectID="_1790197430" r:id="rId178"/>
                <o:OLEObject Type="Embed" ProgID="Equation.DSMT4" ShapeID="_x0000_s2084" DrawAspect="Content" ObjectID="_1790197431" r:id="rId179"/>
                <o:OLEObject Type="Embed" ProgID="Equation.DSMT4" ShapeID="_x0000_s2085" DrawAspect="Content" ObjectID="_1790197432" r:id="rId180"/>
                <o:OLEObject Type="Embed" ProgID="Equation.DSMT4" ShapeID="_x0000_s2086" DrawAspect="Content" ObjectID="_1790197433" r:id="rId181"/>
                <o:OLEObject Type="Embed" ProgID="Equation.DSMT4" ShapeID="_x0000_s2087" DrawAspect="Content" ObjectID="_1790197434" r:id="rId182"/>
              </w:object>
            </w:r>
          </w:p>
          <w:p w14:paraId="5FC17341" w14:textId="77777777" w:rsidR="00E54507" w:rsidRDefault="00E54507" w:rsidP="00F55EB8">
            <w:pPr>
              <w:bidi/>
              <w:ind w:right="-851"/>
              <w:rPr>
                <w:sz w:val="24"/>
                <w:szCs w:val="24"/>
                <w:rtl/>
              </w:rPr>
            </w:pPr>
          </w:p>
          <w:p w14:paraId="1B6F5C82" w14:textId="77777777" w:rsidR="00E54507" w:rsidRDefault="00E54507" w:rsidP="00F55EB8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A3C9D2D" w14:textId="77777777" w:rsidR="00E54507" w:rsidRDefault="00E54507" w:rsidP="00F55EB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226698CC" w14:textId="77777777" w:rsidR="00E54507" w:rsidRPr="00E52598" w:rsidRDefault="00E54507" w:rsidP="00F55EB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E5259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</w:t>
            </w:r>
          </w:p>
          <w:p w14:paraId="55008E98" w14:textId="77777777" w:rsidR="00E54507" w:rsidRPr="00E52598" w:rsidRDefault="00E54507" w:rsidP="00F55EB8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16B37CF" w14:textId="77777777" w:rsidR="00E54507" w:rsidRPr="00E52598" w:rsidRDefault="00E54507" w:rsidP="00F55EB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E52598">
              <w:rPr>
                <w:rFonts w:ascii="Amiri" w:hAnsi="Amiri" w:cs="Amiri"/>
                <w:sz w:val="26"/>
                <w:szCs w:val="26"/>
                <w:rtl/>
              </w:rPr>
              <w:t xml:space="preserve">نعتبر سلسلة نقاط (من 0 إلى 20) وسائطها معطاة في الجدول </w:t>
            </w:r>
            <w:proofErr w:type="gramStart"/>
            <w:r w:rsidRPr="00E52598">
              <w:rPr>
                <w:rFonts w:ascii="Amiri" w:hAnsi="Amiri" w:cs="Amiri"/>
                <w:sz w:val="26"/>
                <w:szCs w:val="26"/>
                <w:rtl/>
              </w:rPr>
              <w:t>التالي :</w:t>
            </w:r>
            <w:proofErr w:type="gramEnd"/>
          </w:p>
          <w:tbl>
            <w:tblPr>
              <w:tblStyle w:val="Grilledutableau"/>
              <w:tblW w:w="8125" w:type="dxa"/>
              <w:jc w:val="center"/>
              <w:tblLook w:val="01E0" w:firstRow="1" w:lastRow="1" w:firstColumn="1" w:lastColumn="1" w:noHBand="0" w:noVBand="0"/>
            </w:tblPr>
            <w:tblGrid>
              <w:gridCol w:w="1907"/>
              <w:gridCol w:w="1701"/>
              <w:gridCol w:w="708"/>
              <w:gridCol w:w="1050"/>
              <w:gridCol w:w="686"/>
              <w:gridCol w:w="2073"/>
            </w:tblGrid>
            <w:tr w:rsidR="00E54507" w:rsidRPr="00E52598" w14:paraId="3AD613DE" w14:textId="77777777" w:rsidTr="00141C00">
              <w:trPr>
                <w:trHeight w:val="273"/>
                <w:jc w:val="center"/>
              </w:trPr>
              <w:tc>
                <w:tcPr>
                  <w:tcW w:w="1907" w:type="dxa"/>
                  <w:vAlign w:val="center"/>
                </w:tcPr>
                <w:p w14:paraId="5948CAD4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right"/>
                    <w:rPr>
                      <w:rFonts w:ascii="Amiri" w:hAnsi="Amiri" w:cs="Amiri"/>
                      <w:color w:val="008000"/>
                      <w:sz w:val="26"/>
                      <w:szCs w:val="26"/>
                    </w:rPr>
                  </w:pPr>
                  <w:r w:rsidRPr="00E52598">
                    <w:rPr>
                      <w:rFonts w:ascii="Amiri" w:hAnsi="Amiri" w:cs="Amiri"/>
                      <w:color w:val="008000"/>
                      <w:sz w:val="26"/>
                      <w:szCs w:val="26"/>
                      <w:rtl/>
                    </w:rPr>
                    <w:t>الوسط الحسابي</w:t>
                  </w:r>
                </w:p>
              </w:tc>
              <w:tc>
                <w:tcPr>
                  <w:tcW w:w="1701" w:type="dxa"/>
                  <w:vAlign w:val="center"/>
                </w:tcPr>
                <w:p w14:paraId="5899FD8E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right"/>
                    <w:rPr>
                      <w:rFonts w:ascii="Amiri" w:hAnsi="Amiri" w:cs="Amiri"/>
                      <w:color w:val="008000"/>
                      <w:sz w:val="26"/>
                      <w:szCs w:val="26"/>
                    </w:rPr>
                  </w:pPr>
                  <w:r w:rsidRPr="00E52598">
                    <w:rPr>
                      <w:rFonts w:ascii="Amiri" w:hAnsi="Amiri" w:cs="Amiri"/>
                      <w:color w:val="008000"/>
                      <w:sz w:val="26"/>
                      <w:szCs w:val="26"/>
                      <w:rtl/>
                    </w:rPr>
                    <w:t>القيمة الصغرى</w:t>
                  </w:r>
                </w:p>
              </w:tc>
              <w:tc>
                <w:tcPr>
                  <w:tcW w:w="708" w:type="dxa"/>
                  <w:vAlign w:val="center"/>
                </w:tcPr>
                <w:p w14:paraId="26A128EC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right"/>
                    <w:rPr>
                      <w:rFonts w:ascii="Amiri" w:hAnsi="Amiri" w:cs="Amiri"/>
                      <w:color w:val="008000"/>
                      <w:sz w:val="26"/>
                      <w:szCs w:val="26"/>
                    </w:rPr>
                  </w:pPr>
                  <w:r w:rsidRPr="00E52598">
                    <w:rPr>
                      <w:rFonts w:ascii="Amiri" w:hAnsi="Amiri" w:cs="Amiri"/>
                      <w:color w:val="008000"/>
                      <w:position w:val="-12"/>
                      <w:sz w:val="26"/>
                      <w:szCs w:val="26"/>
                    </w:rPr>
                    <w:object w:dxaOrig="300" w:dyaOrig="360" w14:anchorId="44807638">
                      <v:shape id="_x0000_i1124" type="#_x0000_t75" style="width:15pt;height:18.75pt" o:ole="">
                        <v:imagedata r:id="rId183" o:title=""/>
                      </v:shape>
                      <o:OLEObject Type="Embed" ProgID="Equation.DSMT4" ShapeID="_x0000_i1124" DrawAspect="Content" ObjectID="_1790197427" r:id="rId184"/>
                    </w:object>
                  </w:r>
                </w:p>
              </w:tc>
              <w:tc>
                <w:tcPr>
                  <w:tcW w:w="1050" w:type="dxa"/>
                  <w:vAlign w:val="center"/>
                </w:tcPr>
                <w:p w14:paraId="0FABB4A3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center"/>
                    <w:rPr>
                      <w:rFonts w:ascii="Amiri" w:hAnsi="Amiri" w:cs="Amiri"/>
                      <w:color w:val="008000"/>
                      <w:sz w:val="26"/>
                      <w:szCs w:val="26"/>
                    </w:rPr>
                  </w:pPr>
                  <w:r w:rsidRPr="00E52598">
                    <w:rPr>
                      <w:rFonts w:ascii="Amiri" w:hAnsi="Amiri" w:cs="Amiri"/>
                      <w:color w:val="008000"/>
                      <w:sz w:val="26"/>
                      <w:szCs w:val="26"/>
                      <w:rtl/>
                    </w:rPr>
                    <w:t>الوسيط</w:t>
                  </w:r>
                </w:p>
              </w:tc>
              <w:tc>
                <w:tcPr>
                  <w:tcW w:w="686" w:type="dxa"/>
                  <w:vAlign w:val="center"/>
                </w:tcPr>
                <w:p w14:paraId="493D8EF5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center"/>
                    <w:rPr>
                      <w:rFonts w:ascii="Amiri" w:hAnsi="Amiri" w:cs="Amiri"/>
                      <w:color w:val="008000"/>
                      <w:sz w:val="26"/>
                      <w:szCs w:val="26"/>
                    </w:rPr>
                  </w:pPr>
                  <w:r w:rsidRPr="00E52598">
                    <w:rPr>
                      <w:rFonts w:ascii="Amiri" w:hAnsi="Amiri" w:cs="Amiri"/>
                      <w:color w:val="008000"/>
                      <w:position w:val="-12"/>
                      <w:sz w:val="26"/>
                      <w:szCs w:val="26"/>
                    </w:rPr>
                    <w:object w:dxaOrig="320" w:dyaOrig="360" w14:anchorId="0F44191D">
                      <v:shape id="_x0000_i1125" type="#_x0000_t75" style="width:15.75pt;height:18.75pt" o:ole="">
                        <v:imagedata r:id="rId185" o:title=""/>
                      </v:shape>
                      <o:OLEObject Type="Embed" ProgID="Equation.DSMT4" ShapeID="_x0000_i1125" DrawAspect="Content" ObjectID="_1790197428" r:id="rId186"/>
                    </w:object>
                  </w:r>
                </w:p>
              </w:tc>
              <w:tc>
                <w:tcPr>
                  <w:tcW w:w="2073" w:type="dxa"/>
                  <w:vAlign w:val="center"/>
                </w:tcPr>
                <w:p w14:paraId="59A21A41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right"/>
                    <w:rPr>
                      <w:rFonts w:ascii="Amiri" w:hAnsi="Amiri" w:cs="Amiri"/>
                      <w:color w:val="008000"/>
                      <w:sz w:val="26"/>
                      <w:szCs w:val="26"/>
                      <w:rtl/>
                      <w:lang w:bidi="ar-DZ"/>
                    </w:rPr>
                  </w:pPr>
                  <w:r w:rsidRPr="00E52598">
                    <w:rPr>
                      <w:rFonts w:ascii="Amiri" w:hAnsi="Amiri" w:cs="Amiri"/>
                      <w:color w:val="008000"/>
                      <w:sz w:val="26"/>
                      <w:szCs w:val="26"/>
                      <w:rtl/>
                    </w:rPr>
                    <w:t>القيمة</w:t>
                  </w:r>
                  <w:r w:rsidRPr="00E52598">
                    <w:rPr>
                      <w:rFonts w:ascii="Amiri" w:hAnsi="Amiri" w:cs="Amiri"/>
                      <w:color w:val="008000"/>
                      <w:sz w:val="26"/>
                      <w:szCs w:val="26"/>
                      <w:rtl/>
                      <w:lang w:bidi="ar-DZ"/>
                    </w:rPr>
                    <w:t xml:space="preserve"> الكبرى</w:t>
                  </w:r>
                </w:p>
              </w:tc>
            </w:tr>
            <w:tr w:rsidR="00E54507" w:rsidRPr="00E52598" w14:paraId="49ECA43C" w14:textId="77777777" w:rsidTr="00141C00">
              <w:trPr>
                <w:trHeight w:val="225"/>
                <w:jc w:val="center"/>
              </w:trPr>
              <w:tc>
                <w:tcPr>
                  <w:tcW w:w="1907" w:type="dxa"/>
                  <w:vAlign w:val="center"/>
                </w:tcPr>
                <w:p w14:paraId="41C506D6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center"/>
                    <w:rPr>
                      <w:rFonts w:ascii="Amiri" w:hAnsi="Amiri" w:cs="Amiri"/>
                      <w:color w:val="0000FF"/>
                      <w:sz w:val="26"/>
                      <w:szCs w:val="26"/>
                    </w:rPr>
                  </w:pPr>
                  <w:r w:rsidRPr="00E52598">
                    <w:rPr>
                      <w:rFonts w:ascii="Amiri" w:hAnsi="Amiri" w:cs="Amiri"/>
                      <w:color w:val="0000FF"/>
                      <w:sz w:val="26"/>
                      <w:szCs w:val="26"/>
                      <w:rtl/>
                    </w:rPr>
                    <w:t>10</w:t>
                  </w:r>
                </w:p>
              </w:tc>
              <w:tc>
                <w:tcPr>
                  <w:tcW w:w="1701" w:type="dxa"/>
                  <w:vAlign w:val="center"/>
                </w:tcPr>
                <w:p w14:paraId="3EA41BC1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center"/>
                    <w:rPr>
                      <w:rFonts w:ascii="Amiri" w:hAnsi="Amiri" w:cs="Amiri"/>
                      <w:color w:val="0000FF"/>
                      <w:sz w:val="26"/>
                      <w:szCs w:val="26"/>
                    </w:rPr>
                  </w:pPr>
                  <w:r w:rsidRPr="00E52598">
                    <w:rPr>
                      <w:rFonts w:ascii="Amiri" w:hAnsi="Amiri" w:cs="Amiri"/>
                      <w:color w:val="0000FF"/>
                      <w:sz w:val="26"/>
                      <w:szCs w:val="26"/>
                      <w:rtl/>
                    </w:rPr>
                    <w:t>2</w:t>
                  </w:r>
                </w:p>
              </w:tc>
              <w:tc>
                <w:tcPr>
                  <w:tcW w:w="708" w:type="dxa"/>
                  <w:vAlign w:val="center"/>
                </w:tcPr>
                <w:p w14:paraId="38C9970D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center"/>
                    <w:rPr>
                      <w:rFonts w:ascii="Amiri" w:hAnsi="Amiri" w:cs="Amiri"/>
                      <w:color w:val="0000FF"/>
                      <w:sz w:val="26"/>
                      <w:szCs w:val="26"/>
                    </w:rPr>
                  </w:pPr>
                  <w:r w:rsidRPr="00E52598">
                    <w:rPr>
                      <w:rFonts w:ascii="Amiri" w:hAnsi="Amiri" w:cs="Amiri"/>
                      <w:color w:val="0000FF"/>
                      <w:sz w:val="26"/>
                      <w:szCs w:val="26"/>
                      <w:rtl/>
                    </w:rPr>
                    <w:t>8</w:t>
                  </w:r>
                </w:p>
              </w:tc>
              <w:tc>
                <w:tcPr>
                  <w:tcW w:w="1050" w:type="dxa"/>
                  <w:vAlign w:val="center"/>
                </w:tcPr>
                <w:p w14:paraId="28B4A2B1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center"/>
                    <w:rPr>
                      <w:rFonts w:ascii="Amiri" w:hAnsi="Amiri" w:cs="Amiri"/>
                      <w:color w:val="0000FF"/>
                      <w:sz w:val="26"/>
                      <w:szCs w:val="26"/>
                    </w:rPr>
                  </w:pPr>
                  <w:r w:rsidRPr="00E52598">
                    <w:rPr>
                      <w:rFonts w:ascii="Amiri" w:hAnsi="Amiri" w:cs="Amiri"/>
                      <w:color w:val="0000FF"/>
                      <w:sz w:val="26"/>
                      <w:szCs w:val="26"/>
                      <w:rtl/>
                    </w:rPr>
                    <w:t>10</w:t>
                  </w:r>
                </w:p>
              </w:tc>
              <w:tc>
                <w:tcPr>
                  <w:tcW w:w="686" w:type="dxa"/>
                  <w:vAlign w:val="center"/>
                </w:tcPr>
                <w:p w14:paraId="34D23964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center"/>
                    <w:rPr>
                      <w:rFonts w:ascii="Amiri" w:hAnsi="Amiri" w:cs="Amiri"/>
                      <w:color w:val="0000FF"/>
                      <w:sz w:val="26"/>
                      <w:szCs w:val="26"/>
                    </w:rPr>
                  </w:pPr>
                  <w:r w:rsidRPr="00E52598">
                    <w:rPr>
                      <w:rFonts w:ascii="Amiri" w:hAnsi="Amiri" w:cs="Amiri"/>
                      <w:color w:val="0000FF"/>
                      <w:sz w:val="26"/>
                      <w:szCs w:val="26"/>
                      <w:rtl/>
                    </w:rPr>
                    <w:t>12</w:t>
                  </w:r>
                </w:p>
              </w:tc>
              <w:tc>
                <w:tcPr>
                  <w:tcW w:w="2073" w:type="dxa"/>
                  <w:vAlign w:val="center"/>
                </w:tcPr>
                <w:p w14:paraId="7FF08A0A" w14:textId="77777777" w:rsidR="00E54507" w:rsidRPr="00E52598" w:rsidRDefault="00E54507" w:rsidP="000B785F">
                  <w:pPr>
                    <w:framePr w:hSpace="141" w:wrap="around" w:vAnchor="text" w:hAnchor="margin" w:xAlign="center" w:y="350"/>
                    <w:tabs>
                      <w:tab w:val="left" w:pos="3606"/>
                    </w:tabs>
                    <w:jc w:val="center"/>
                    <w:rPr>
                      <w:rFonts w:ascii="Amiri" w:hAnsi="Amiri" w:cs="Amiri"/>
                      <w:color w:val="0000FF"/>
                      <w:sz w:val="26"/>
                      <w:szCs w:val="26"/>
                    </w:rPr>
                  </w:pPr>
                  <w:r w:rsidRPr="00E52598">
                    <w:rPr>
                      <w:rFonts w:ascii="Amiri" w:hAnsi="Amiri" w:cs="Amiri"/>
                      <w:color w:val="0000FF"/>
                      <w:sz w:val="26"/>
                      <w:szCs w:val="26"/>
                      <w:rtl/>
                    </w:rPr>
                    <w:t>16</w:t>
                  </w:r>
                </w:p>
              </w:tc>
            </w:tr>
          </w:tbl>
          <w:p w14:paraId="16655C5A" w14:textId="77777777" w:rsidR="00E54507" w:rsidRPr="00E52598" w:rsidRDefault="00E54507" w:rsidP="00F55EB8">
            <w:pPr>
              <w:numPr>
                <w:ilvl w:val="0"/>
                <w:numId w:val="19"/>
              </w:numPr>
              <w:tabs>
                <w:tab w:val="clear" w:pos="720"/>
                <w:tab w:val="num" w:pos="315"/>
              </w:tabs>
              <w:bidi/>
              <w:ind w:left="360"/>
              <w:rPr>
                <w:rFonts w:ascii="Amiri" w:hAnsi="Amiri" w:cs="Amiri"/>
                <w:sz w:val="26"/>
                <w:szCs w:val="26"/>
              </w:rPr>
            </w:pPr>
            <w:r w:rsidRPr="00E52598">
              <w:rPr>
                <w:rFonts w:ascii="Amiri" w:hAnsi="Amiri" w:cs="Amiri"/>
                <w:sz w:val="26"/>
                <w:szCs w:val="26"/>
                <w:rtl/>
              </w:rPr>
              <w:t xml:space="preserve">نفرض أن الأستاذ أضاف نقطتين لكل </w:t>
            </w:r>
            <w:r w:rsidRPr="00E52598">
              <w:rPr>
                <w:rFonts w:ascii="Amiri" w:hAnsi="Amiri" w:cs="Amiri" w:hint="cs"/>
                <w:sz w:val="26"/>
                <w:szCs w:val="26"/>
                <w:rtl/>
              </w:rPr>
              <w:t>تلميذ.</w:t>
            </w:r>
            <w:r w:rsidRPr="00E52598">
              <w:rPr>
                <w:rFonts w:ascii="Amiri" w:hAnsi="Amiri" w:cs="Amiri"/>
                <w:sz w:val="26"/>
                <w:szCs w:val="26"/>
                <w:rtl/>
              </w:rPr>
              <w:t xml:space="preserve"> عين وسائط السلسلة </w:t>
            </w:r>
            <w:r w:rsidRPr="00E52598">
              <w:rPr>
                <w:rFonts w:ascii="Amiri" w:hAnsi="Amiri" w:cs="Amiri" w:hint="cs"/>
                <w:sz w:val="26"/>
                <w:szCs w:val="26"/>
                <w:rtl/>
              </w:rPr>
              <w:t>الإحصائية الجديدة.</w:t>
            </w:r>
          </w:p>
          <w:p w14:paraId="4994B845" w14:textId="77777777" w:rsidR="00E54507" w:rsidRPr="00F55EB8" w:rsidRDefault="00E54507" w:rsidP="00F55EB8">
            <w:pPr>
              <w:numPr>
                <w:ilvl w:val="0"/>
                <w:numId w:val="19"/>
              </w:numPr>
              <w:tabs>
                <w:tab w:val="clear" w:pos="720"/>
                <w:tab w:val="num" w:pos="315"/>
              </w:tabs>
              <w:bidi/>
              <w:ind w:left="360"/>
              <w:rPr>
                <w:rFonts w:ascii="Amiri" w:hAnsi="Amiri" w:cs="Amiri"/>
                <w:sz w:val="26"/>
                <w:szCs w:val="26"/>
                <w:rtl/>
              </w:rPr>
            </w:pPr>
            <w:r w:rsidRPr="00E52598">
              <w:rPr>
                <w:rFonts w:ascii="Amiri" w:hAnsi="Amiri" w:cs="Amiri"/>
                <w:sz w:val="26"/>
                <w:szCs w:val="26"/>
                <w:rtl/>
              </w:rPr>
              <w:t xml:space="preserve">في الحالة الثانية يحذف الأستاذ لكل تلميذ </w:t>
            </w:r>
            <w:r w:rsidRPr="00E52598">
              <w:rPr>
                <w:rFonts w:ascii="Amiri" w:hAnsi="Amiri" w:cs="Amiri"/>
                <w:sz w:val="26"/>
                <w:szCs w:val="26"/>
              </w:rPr>
              <w:t>10%</w:t>
            </w:r>
            <w:r w:rsidRPr="00E52598">
              <w:rPr>
                <w:rFonts w:ascii="Amiri" w:hAnsi="Amiri" w:cs="Amiri"/>
                <w:sz w:val="26"/>
                <w:szCs w:val="26"/>
                <w:rtl/>
              </w:rPr>
              <w:t xml:space="preserve"> من </w:t>
            </w:r>
            <w:r w:rsidRPr="00E52598">
              <w:rPr>
                <w:rFonts w:ascii="Amiri" w:hAnsi="Amiri" w:cs="Amiri" w:hint="cs"/>
                <w:sz w:val="26"/>
                <w:szCs w:val="26"/>
                <w:rtl/>
              </w:rPr>
              <w:t>نقطته،</w:t>
            </w:r>
            <w:r w:rsidRPr="00E52598">
              <w:rPr>
                <w:rFonts w:ascii="Amiri" w:hAnsi="Amiri" w:cs="Amiri"/>
                <w:sz w:val="26"/>
                <w:szCs w:val="26"/>
                <w:rtl/>
              </w:rPr>
              <w:t xml:space="preserve"> أوجد وسائط السلسلة </w:t>
            </w:r>
            <w:proofErr w:type="gramStart"/>
            <w:r w:rsidRPr="00E52598">
              <w:rPr>
                <w:rFonts w:ascii="Amiri" w:hAnsi="Amiri" w:cs="Amiri"/>
                <w:sz w:val="26"/>
                <w:szCs w:val="26"/>
                <w:rtl/>
              </w:rPr>
              <w:t>الإحصائية  .</w:t>
            </w:r>
            <w:proofErr w:type="gramEnd"/>
          </w:p>
          <w:p w14:paraId="696E0528" w14:textId="77777777" w:rsidR="00E54507" w:rsidRDefault="00E54507" w:rsidP="00F55EB8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7A5CD7"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تمرين:</w:t>
            </w:r>
          </w:p>
          <w:p w14:paraId="3CC8C46B" w14:textId="77777777" w:rsidR="00E54507" w:rsidRPr="007A5CD7" w:rsidRDefault="00E54507" w:rsidP="00F55EB8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ت22 ص30</w:t>
            </w:r>
          </w:p>
          <w:p w14:paraId="7D24247E" w14:textId="77777777" w:rsidR="00E54507" w:rsidRPr="00792B9B" w:rsidRDefault="00E54507" w:rsidP="00D16D4D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6E98FDFE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54DBCD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814248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D892E8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88A473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19A546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FE62B92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226245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20DB63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8D5B81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2FC24FA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235EBE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F66348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4BAD35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407B09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BCC543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E86FA3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0F80F5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D2E815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1E467F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8350F3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5C559D1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134ABD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2272E1F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4211FAC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C8DD1B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D7238F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7BFB1E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5D8364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8676D5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89AB9D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895E9B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FF3F78" w14:textId="77777777" w:rsidR="00E54507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32AC4B" w14:textId="77777777" w:rsidR="00E54507" w:rsidRPr="00792B9B" w:rsidRDefault="00E54507" w:rsidP="00D16D4D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1B134CBE" w14:textId="77777777" w:rsidR="00E54507" w:rsidRPr="00792B9B" w:rsidRDefault="00E54507" w:rsidP="00305590">
      <w:pPr>
        <w:bidi/>
        <w:ind w:right="-851"/>
        <w:rPr>
          <w:rFonts w:cstheme="minorHAnsi"/>
          <w:sz w:val="28"/>
          <w:szCs w:val="28"/>
          <w:rtl/>
        </w:rPr>
      </w:pPr>
    </w:p>
    <w:p w14:paraId="4E73CCEB" w14:textId="77777777" w:rsidR="00E54507" w:rsidRPr="00792B9B" w:rsidRDefault="00E54507" w:rsidP="003D5BFF">
      <w:pPr>
        <w:bidi/>
        <w:ind w:left="-993" w:right="-851"/>
        <w:rPr>
          <w:rFonts w:cstheme="minorHAnsi"/>
          <w:sz w:val="28"/>
          <w:szCs w:val="28"/>
        </w:rPr>
      </w:pPr>
    </w:p>
    <w:p w14:paraId="3F7840B3" w14:textId="77777777" w:rsidR="00E54507" w:rsidRDefault="00E54507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BD6068" wp14:editId="782831A5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993774412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7B50F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21D9BE91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Pr="00B36AF6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F0BA4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>محاكاة تجربة عشوائية بسيطة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BD6068" id="_x0000_s1060" style="position:absolute;left:0;text-align:left;margin-left:-46.15pt;margin-top:66.05pt;width:543pt;height:5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" fillcolor="white [3201]" strokecolor="black [3213]" strokeweight="2pt">
                <v:textbox>
                  <w:txbxContent>
                    <w:p w14:paraId="29A7B50F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21D9BE91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Pr="00B36AF6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F0BA4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>محاكاة تجربة عشوائية بسيطة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058C2A" wp14:editId="24DEFF9A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555151399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A876E" w14:textId="77777777" w:rsidR="00E54507" w:rsidRPr="00305590" w:rsidRDefault="00E54507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ساعة</w:t>
                            </w:r>
                          </w:p>
                          <w:p w14:paraId="50AA6405" w14:textId="77777777" w:rsidR="00E54507" w:rsidRDefault="00E54507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058C2A" id="_x0000_s1061" style="position:absolute;left:0;text-align:left;margin-left:-44.65pt;margin-top:.8pt;width:100.5pt;height:58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CC5NZYcgIAAEQ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2D7A876E" w14:textId="77777777" w:rsidR="00E54507" w:rsidRPr="00305590" w:rsidRDefault="00E54507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ساعة</w:t>
                      </w:r>
                    </w:p>
                    <w:p w14:paraId="50AA6405" w14:textId="77777777" w:rsidR="00E54507" w:rsidRDefault="00E54507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A007058" wp14:editId="1DE298B1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69980533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8B021" w14:textId="77777777" w:rsidR="00E54507" w:rsidRPr="00305590" w:rsidRDefault="00E54507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007058" id="_x0000_s1062" style="position:absolute;left:0;text-align:left;margin-left:396.35pt;margin-top:-.7pt;width:100.5pt;height:62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A9D9A2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34D8B021" w14:textId="77777777" w:rsidR="00E54507" w:rsidRPr="00305590" w:rsidRDefault="00E54507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088509" wp14:editId="76E46FBA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770283875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3FDED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الاحصاء</w:t>
                            </w:r>
                          </w:p>
                          <w:p w14:paraId="2BB15BEB" w14:textId="77777777" w:rsidR="00E54507" w:rsidRPr="00305590" w:rsidRDefault="00E54507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Pr="00B36AF6">
                              <w:rPr>
                                <w:rFonts w:ascii="Amiri" w:hAnsi="Amiri" w:cs="Amiri" w:hint="cs"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محاكا</w:t>
                            </w:r>
                            <w:r w:rsidRPr="00B36AF6">
                              <w:rPr>
                                <w:rFonts w:ascii="Amiri" w:hAnsi="Amiri" w:cs="Amiri" w:hint="eastAsia"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 w:rsidRPr="00B36AF6">
                              <w:rPr>
                                <w:rFonts w:ascii="Amiri" w:hAnsi="Amiri" w:cs="Amiri" w:hint="cs"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تجربة عشوائية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088509" id="_x0000_s1063" style="position:absolute;left:0;text-align:left;margin-left:66.35pt;margin-top:1.55pt;width:323.25pt;height:58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VsQ6HH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5D83FDED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الاحصاء</w:t>
                      </w:r>
                    </w:p>
                    <w:p w14:paraId="2BB15BEB" w14:textId="77777777" w:rsidR="00E54507" w:rsidRPr="00305590" w:rsidRDefault="00E54507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Pr="00B36AF6">
                        <w:rPr>
                          <w:rFonts w:ascii="Amiri" w:hAnsi="Amiri" w:cs="Amiri" w:hint="cs"/>
                          <w:color w:val="595959" w:themeColor="text1" w:themeTint="A6"/>
                          <w:sz w:val="26"/>
                          <w:szCs w:val="26"/>
                          <w:rtl/>
                          <w:lang w:bidi="ar-DZ"/>
                        </w:rPr>
                        <w:t xml:space="preserve"> محاكا</w:t>
                      </w:r>
                      <w:r w:rsidRPr="00B36AF6">
                        <w:rPr>
                          <w:rFonts w:ascii="Amiri" w:hAnsi="Amiri" w:cs="Amiri" w:hint="eastAsia"/>
                          <w:color w:val="595959" w:themeColor="text1" w:themeTint="A6"/>
                          <w:sz w:val="26"/>
                          <w:szCs w:val="26"/>
                          <w:rtl/>
                          <w:lang w:bidi="ar-DZ"/>
                        </w:rPr>
                        <w:t>ة</w:t>
                      </w:r>
                      <w:r w:rsidRPr="00B36AF6">
                        <w:rPr>
                          <w:rFonts w:ascii="Amiri" w:hAnsi="Amiri" w:cs="Amiri" w:hint="cs"/>
                          <w:color w:val="595959" w:themeColor="text1" w:themeTint="A6"/>
                          <w:sz w:val="26"/>
                          <w:szCs w:val="26"/>
                          <w:rtl/>
                          <w:lang w:bidi="ar-DZ"/>
                        </w:rPr>
                        <w:t xml:space="preserve"> تجربة عشوائية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50"/>
        <w:bidiVisual/>
        <w:tblW w:w="10812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E54507" w:rsidRPr="00792B9B" w14:paraId="332820EF" w14:textId="77777777" w:rsidTr="00B36AF6">
        <w:tc>
          <w:tcPr>
            <w:tcW w:w="1278" w:type="dxa"/>
            <w:shd w:val="clear" w:color="auto" w:fill="FDE9D9" w:themeFill="accent6" w:themeFillTint="33"/>
          </w:tcPr>
          <w:p w14:paraId="0356D711" w14:textId="77777777" w:rsidR="00E54507" w:rsidRPr="00B36AF6" w:rsidRDefault="00E54507" w:rsidP="00B36AF6">
            <w:pPr>
              <w:bidi/>
              <w:ind w:right="-851"/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B36AF6"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FDE9D9" w:themeFill="accent6" w:themeFillTint="33"/>
          </w:tcPr>
          <w:p w14:paraId="358557F4" w14:textId="77777777" w:rsidR="00E54507" w:rsidRPr="00B36AF6" w:rsidRDefault="00E54507" w:rsidP="00B36AF6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B36AF6"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FDE9D9" w:themeFill="accent6" w:themeFillTint="33"/>
          </w:tcPr>
          <w:p w14:paraId="578C0EFF" w14:textId="77777777" w:rsidR="00E54507" w:rsidRPr="00B36AF6" w:rsidRDefault="00E54507" w:rsidP="00B36AF6">
            <w:pPr>
              <w:bidi/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</w:pPr>
            <w:r w:rsidRPr="00B36AF6">
              <w:rPr>
                <w:rFonts w:ascii="Amiri" w:hAnsi="Amiri" w:cs="Amiri"/>
                <w:b/>
                <w:bCs/>
                <w:color w:val="595959" w:themeColor="text1" w:themeTint="A6"/>
                <w:sz w:val="24"/>
                <w:szCs w:val="24"/>
                <w:rtl/>
              </w:rPr>
              <w:t>ملاحظات</w:t>
            </w:r>
          </w:p>
        </w:tc>
      </w:tr>
      <w:tr w:rsidR="00E54507" w:rsidRPr="00792B9B" w14:paraId="44B5F579" w14:textId="77777777" w:rsidTr="00B36AF6">
        <w:tc>
          <w:tcPr>
            <w:tcW w:w="1278" w:type="dxa"/>
          </w:tcPr>
          <w:p w14:paraId="25843190" w14:textId="77777777" w:rsidR="00E54507" w:rsidRDefault="00E54507" w:rsidP="00B36AF6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B6E38C1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841CFB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588CFF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25D4DF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645EBA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92FF1C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517A44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CC32CE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C5FA35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1C6FE9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FE2160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15330A6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F7E22CE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09EBC9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8A76BA4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9D94286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EDA079D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D62F252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7F6F6EC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86BB258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6A5C87D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1093A2E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A09B73A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1C6EE9B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7BC9589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8C191D1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503F217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36B3D3C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41921AD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32DE5DC" w14:textId="77777777" w:rsidR="00E54507" w:rsidRDefault="00E54507" w:rsidP="00B36AF6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D7CDB7" w14:textId="77777777" w:rsidR="00E54507" w:rsidRPr="00FB5A89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7BFBA013" w14:textId="77777777" w:rsidR="00E54507" w:rsidRDefault="00E54507" w:rsidP="00B36AF6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F38EB64" w14:textId="77777777" w:rsidR="00E54507" w:rsidRPr="003F0BA4" w:rsidRDefault="00E54507" w:rsidP="00B36AF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3F0BA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التجربة </w:t>
            </w:r>
            <w:r w:rsidRPr="003F0BA4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العشـــــــــوائية:</w:t>
            </w:r>
          </w:p>
          <w:p w14:paraId="45AB4A26" w14:textId="77777777" w:rsidR="00E54507" w:rsidRPr="003F0BA4" w:rsidRDefault="00E54507" w:rsidP="00B36AF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lang w:bidi="ar-DZ"/>
              </w:rPr>
            </w:pPr>
            <w:r w:rsidRPr="003F0BA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تعريف:</w:t>
            </w:r>
          </w:p>
          <w:p w14:paraId="57486028" w14:textId="77777777" w:rsidR="00E54507" w:rsidRPr="003F0BA4" w:rsidRDefault="00E54507" w:rsidP="00B36AF6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sz w:val="26"/>
                <w:szCs w:val="26"/>
                <w:rtl/>
              </w:rPr>
              <w:t>نسمي تجربة عشوائية كل تجربة لا يمكن توقع نتيجتها رغم معرفة مجموعة النتائج الممكنة.</w:t>
            </w:r>
          </w:p>
          <w:p w14:paraId="0E9DBBE5" w14:textId="77777777" w:rsidR="00E54507" w:rsidRPr="00C13C2A" w:rsidRDefault="00E54507" w:rsidP="00B36AF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sz w:val="26"/>
                <w:szCs w:val="26"/>
                <w:rtl/>
              </w:rPr>
              <w:t xml:space="preserve">   </w:t>
            </w:r>
            <w:r w:rsidRPr="003F0BA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</w:t>
            </w:r>
          </w:p>
          <w:p w14:paraId="543E001B" w14:textId="77777777" w:rsidR="00E54507" w:rsidRPr="003F0BA4" w:rsidRDefault="00E54507" w:rsidP="00B36AF6">
            <w:pPr>
              <w:numPr>
                <w:ilvl w:val="0"/>
                <w:numId w:val="23"/>
              </w:numPr>
              <w:bidi/>
              <w:ind w:right="-851"/>
              <w:rPr>
                <w:rFonts w:ascii="Amiri" w:hAnsi="Amiri" w:cs="Amiri"/>
                <w:sz w:val="26"/>
                <w:szCs w:val="26"/>
              </w:rPr>
            </w:pPr>
            <w:r w:rsidRPr="003F0BA4">
              <w:rPr>
                <w:rFonts w:ascii="Amiri" w:hAnsi="Amiri" w:cs="Amiri"/>
                <w:sz w:val="26"/>
                <w:szCs w:val="26"/>
                <w:rtl/>
              </w:rPr>
              <w:t>قرعة الحج تجربة عشوائية</w:t>
            </w:r>
          </w:p>
          <w:p w14:paraId="6996E353" w14:textId="77777777" w:rsidR="00E54507" w:rsidRPr="003F0BA4" w:rsidRDefault="00E54507" w:rsidP="00B36AF6">
            <w:pPr>
              <w:numPr>
                <w:ilvl w:val="0"/>
                <w:numId w:val="23"/>
              </w:numPr>
              <w:bidi/>
              <w:ind w:right="-851"/>
              <w:rPr>
                <w:rFonts w:ascii="Amiri" w:hAnsi="Amiri" w:cs="Amiri"/>
                <w:sz w:val="26"/>
                <w:szCs w:val="26"/>
              </w:rPr>
            </w:pPr>
            <w:r w:rsidRPr="003F0BA4">
              <w:rPr>
                <w:rFonts w:ascii="Amiri" w:hAnsi="Amiri" w:cs="Amiri"/>
                <w:sz w:val="26"/>
                <w:szCs w:val="26"/>
                <w:rtl/>
              </w:rPr>
              <w:t>قرعة تصفيات كأس العالم تجربة عشوائية</w:t>
            </w:r>
          </w:p>
          <w:p w14:paraId="5C9BC6FC" w14:textId="77777777" w:rsidR="00E54507" w:rsidRPr="003F0BA4" w:rsidRDefault="00E54507" w:rsidP="00B36AF6">
            <w:pPr>
              <w:numPr>
                <w:ilvl w:val="0"/>
                <w:numId w:val="23"/>
              </w:num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sz w:val="26"/>
                <w:szCs w:val="26"/>
                <w:rtl/>
              </w:rPr>
              <w:t>رمي زهر النرد تجربة عشوائية</w:t>
            </w:r>
          </w:p>
          <w:p w14:paraId="5F2D9799" w14:textId="77777777" w:rsidR="00E54507" w:rsidRPr="003F0BA4" w:rsidRDefault="00E54507" w:rsidP="00B36AF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3F0BA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العينة:</w:t>
            </w:r>
          </w:p>
          <w:p w14:paraId="731DB18E" w14:textId="77777777" w:rsidR="00E54507" w:rsidRPr="003F0BA4" w:rsidRDefault="00E54507" w:rsidP="00B36AF6">
            <w:pPr>
              <w:bidi/>
              <w:rPr>
                <w:rFonts w:ascii="Amiri" w:hAnsi="Amiri" w:cs="Amiri"/>
                <w:color w:val="FF0000"/>
                <w:sz w:val="26"/>
                <w:szCs w:val="26"/>
                <w:u w:val="single"/>
                <w:rtl/>
              </w:rPr>
            </w:pPr>
            <w:r w:rsidRPr="003F0BA4">
              <w:rPr>
                <w:rFonts w:ascii="Amiri" w:hAnsi="Amiri" w:cs="Amiri"/>
                <w:sz w:val="26"/>
                <w:szCs w:val="26"/>
                <w:rtl/>
              </w:rPr>
              <w:t xml:space="preserve">لتكن سلسلة إحصائية تتكون من نتائج تجربة أُجريت </w:t>
            </w:r>
            <w:r w:rsidRPr="003F0BA4">
              <w:rPr>
                <w:rFonts w:ascii="Amiri" w:hAnsi="Amiri" w:cs="Amiri"/>
                <w:sz w:val="26"/>
                <w:szCs w:val="26"/>
              </w:rPr>
              <w:t>n</w:t>
            </w:r>
            <w:r w:rsidRPr="003F0BA4">
              <w:rPr>
                <w:rFonts w:ascii="Amiri" w:hAnsi="Amiri" w:cs="Amiri"/>
                <w:sz w:val="26"/>
                <w:szCs w:val="26"/>
                <w:rtl/>
              </w:rPr>
              <w:t xml:space="preserve"> مرة. هذه السلسلة تشكل </w:t>
            </w:r>
            <w:r w:rsidRPr="003F0BA4">
              <w:rPr>
                <w:rFonts w:ascii="Amiri" w:hAnsi="Amiri" w:cs="Amiri" w:hint="cs"/>
                <w:sz w:val="26"/>
                <w:szCs w:val="26"/>
                <w:rtl/>
              </w:rPr>
              <w:t>عيّنة إحصائية</w:t>
            </w:r>
          </w:p>
          <w:p w14:paraId="553180C8" w14:textId="77777777" w:rsidR="00E54507" w:rsidRPr="003F0BA4" w:rsidRDefault="00E54507" w:rsidP="00B36AF6">
            <w:pPr>
              <w:tabs>
                <w:tab w:val="left" w:pos="3138"/>
              </w:tabs>
              <w:bidi/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u w:val="single"/>
                <w:rtl/>
              </w:rPr>
            </w:pPr>
            <w:r w:rsidRPr="003F0BA4"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u w:val="single"/>
                <w:rtl/>
              </w:rPr>
              <w:t xml:space="preserve">مثال:        </w:t>
            </w:r>
          </w:p>
          <w:p w14:paraId="67265D95" w14:textId="77777777" w:rsidR="00E54507" w:rsidRPr="003F0BA4" w:rsidRDefault="00E54507" w:rsidP="00B36AF6">
            <w:pPr>
              <w:tabs>
                <w:tab w:val="left" w:pos="3138"/>
              </w:tabs>
              <w:bidi/>
              <w:ind w:left="-110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-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التّجربة: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رمي قطعة نقدية غير مزيّفة.</w:t>
            </w:r>
          </w:p>
          <w:p w14:paraId="45E110AB" w14:textId="77777777" w:rsidR="00E54507" w:rsidRPr="003F0BA4" w:rsidRDefault="00E54507" w:rsidP="00B36AF6">
            <w:pPr>
              <w:tabs>
                <w:tab w:val="left" w:pos="3138"/>
              </w:tabs>
              <w:bidi/>
              <w:ind w:left="-110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-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النتائج الممكنة: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ظهر أو وجه.</w:t>
            </w:r>
          </w:p>
          <w:p w14:paraId="66494D68" w14:textId="77777777" w:rsidR="00E54507" w:rsidRPr="003F0BA4" w:rsidRDefault="00E54507" w:rsidP="00B36AF6">
            <w:pPr>
              <w:tabs>
                <w:tab w:val="left" w:pos="3138"/>
              </w:tabs>
              <w:bidi/>
              <w:ind w:left="-110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-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التّرميز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: نرمز بالرّقم 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>1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للوجه وبالرّقم 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>2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للظهر.</w:t>
            </w:r>
          </w:p>
          <w:p w14:paraId="252B6E18" w14:textId="77777777" w:rsidR="00E54507" w:rsidRPr="003F0BA4" w:rsidRDefault="00E54507" w:rsidP="00B36AF6">
            <w:pPr>
              <w:tabs>
                <w:tab w:val="left" w:pos="3138"/>
              </w:tabs>
              <w:bidi/>
              <w:ind w:left="-110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-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العيّنة: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عندما نرمي هذه القطعة 10 مرّات نتحصل على عيّنة مقاسها 10.</w:t>
            </w:r>
          </w:p>
          <w:p w14:paraId="0E2B43FF" w14:textId="77777777" w:rsidR="00E54507" w:rsidRPr="003F0BA4" w:rsidRDefault="00E54507" w:rsidP="00B36AF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    نتحصل مثلا عل </w:t>
            </w:r>
            <w:r w:rsidRPr="003F0BA4">
              <w:rPr>
                <w:rFonts w:ascii="Amiri" w:hAnsi="Amiri" w:cs="Amiri" w:hint="cs"/>
                <w:i/>
                <w:sz w:val="26"/>
                <w:szCs w:val="26"/>
                <w:rtl/>
              </w:rPr>
              <w:t xml:space="preserve">العيّنة: </w:t>
            </w:r>
            <w:r w:rsidRPr="003F0BA4">
              <w:rPr>
                <w:rFonts w:ascii="Amiri" w:hAnsi="Amiri" w:cs="Amiri" w:hint="cs"/>
                <w:i/>
                <w:color w:val="FF0000"/>
                <w:sz w:val="26"/>
                <w:szCs w:val="26"/>
                <w:rtl/>
              </w:rPr>
              <w:t>1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>1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>1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>2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>1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>2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>2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>2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>2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>2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.</w:t>
            </w:r>
          </w:p>
          <w:p w14:paraId="2CDC46BC" w14:textId="77777777" w:rsidR="00E54507" w:rsidRPr="003F0BA4" w:rsidRDefault="00E54507" w:rsidP="00B36AF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3F0BA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تذبذب العينات </w:t>
            </w:r>
          </w:p>
          <w:p w14:paraId="19925D83" w14:textId="77777777" w:rsidR="00E54507" w:rsidRPr="003F0BA4" w:rsidRDefault="00E54507" w:rsidP="00B36AF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3F0BA4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rtl/>
              </w:rPr>
              <w:t>نشاط:</w:t>
            </w:r>
          </w:p>
          <w:p w14:paraId="1F1A1B72" w14:textId="77777777" w:rsidR="00E54507" w:rsidRPr="003F0BA4" w:rsidRDefault="00E54507" w:rsidP="00B36AF6">
            <w:pPr>
              <w:bidi/>
              <w:rPr>
                <w:rFonts w:ascii="Amiri" w:hAnsi="Amiri" w:cs="Amiri"/>
                <w:i/>
                <w:sz w:val="26"/>
                <w:szCs w:val="26"/>
                <w:rtl/>
                <w:lang w:bidi="ar-DZ"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</w:rPr>
              <w:t xml:space="preserve"> 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نرمي قطعة نقدية متوازنة ونسجل عدد مرات ظهور الوجه </w:t>
            </w:r>
            <w:r w:rsidRPr="003F0BA4">
              <w:rPr>
                <w:rFonts w:ascii="Amiri" w:hAnsi="Amiri" w:cs="Amiri"/>
                <w:i/>
                <w:sz w:val="26"/>
                <w:szCs w:val="26"/>
              </w:rPr>
              <w:t>F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  <w:lang w:bidi="ar-DZ"/>
              </w:rPr>
              <w:t xml:space="preserve"> والظهر </w:t>
            </w:r>
            <w:r w:rsidRPr="003F0BA4">
              <w:rPr>
                <w:rFonts w:ascii="Amiri" w:hAnsi="Amiri" w:cs="Amiri"/>
                <w:i/>
                <w:sz w:val="26"/>
                <w:szCs w:val="26"/>
                <w:lang w:bidi="ar-DZ"/>
              </w:rPr>
              <w:t>P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  <w:lang w:bidi="ar-DZ"/>
              </w:rPr>
              <w:t xml:space="preserve"> </w:t>
            </w:r>
          </w:p>
          <w:p w14:paraId="479BA860" w14:textId="77777777" w:rsidR="00E54507" w:rsidRPr="003F0BA4" w:rsidRDefault="00E54507" w:rsidP="00B36AF6">
            <w:pPr>
              <w:bidi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</w:rPr>
              <w:t xml:space="preserve">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نكرّر </w:t>
            </w:r>
            <w:r w:rsidRPr="003F0BA4">
              <w:rPr>
                <w:rFonts w:ascii="Amiri" w:hAnsi="Amiri" w:cs="Amiri"/>
                <w:i/>
                <w:sz w:val="26"/>
                <w:szCs w:val="26"/>
              </w:rPr>
              <w:t xml:space="preserve"> 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عملية الرمي هذه </w:t>
            </w:r>
            <w:r w:rsidRPr="003F0BA4">
              <w:rPr>
                <w:rFonts w:ascii="Amiri" w:hAnsi="Amiri" w:cs="Amiri"/>
                <w:i/>
                <w:sz w:val="26"/>
                <w:szCs w:val="26"/>
              </w:rPr>
              <w:t xml:space="preserve">N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مرّة. </w:t>
            </w:r>
          </w:p>
          <w:tbl>
            <w:tblPr>
              <w:tblStyle w:val="Grilledutableau"/>
              <w:tblpPr w:leftFromText="141" w:rightFromText="141" w:vertAnchor="page" w:horzAnchor="margin" w:tblpY="9260"/>
              <w:tblOverlap w:val="never"/>
              <w:bidiVisual/>
              <w:tblW w:w="3072" w:type="dxa"/>
              <w:tblLook w:val="01E0" w:firstRow="1" w:lastRow="1" w:firstColumn="1" w:lastColumn="1" w:noHBand="0" w:noVBand="0"/>
            </w:tblPr>
            <w:tblGrid>
              <w:gridCol w:w="759"/>
              <w:gridCol w:w="759"/>
              <w:gridCol w:w="1554"/>
            </w:tblGrid>
            <w:tr w:rsidR="00E54507" w:rsidRPr="003F0BA4" w14:paraId="31312105" w14:textId="77777777" w:rsidTr="00141C00">
              <w:trPr>
                <w:trHeight w:val="359"/>
              </w:trPr>
              <w:tc>
                <w:tcPr>
                  <w:tcW w:w="1235" w:type="pct"/>
                  <w:vAlign w:val="center"/>
                </w:tcPr>
                <w:p w14:paraId="39973B0D" w14:textId="77777777" w:rsidR="00E54507" w:rsidRPr="003F0BA4" w:rsidRDefault="00E54507" w:rsidP="00B36AF6">
                  <w:pPr>
                    <w:jc w:val="center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3F0BA4">
                    <w:rPr>
                      <w:rFonts w:ascii="Amiri" w:hAnsi="Amiri" w:cs="Amiri"/>
                      <w:bCs/>
                      <w:i/>
                      <w:sz w:val="26"/>
                      <w:szCs w:val="26"/>
                    </w:rPr>
                    <w:t>P</w:t>
                  </w:r>
                </w:p>
              </w:tc>
              <w:tc>
                <w:tcPr>
                  <w:tcW w:w="1235" w:type="pct"/>
                  <w:vAlign w:val="center"/>
                </w:tcPr>
                <w:p w14:paraId="79C122D5" w14:textId="77777777" w:rsidR="00E54507" w:rsidRPr="003F0BA4" w:rsidRDefault="00E54507" w:rsidP="00B36AF6">
                  <w:pPr>
                    <w:jc w:val="center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3F0BA4">
                    <w:rPr>
                      <w:rFonts w:ascii="Amiri" w:hAnsi="Amiri" w:cs="Amiri"/>
                      <w:bCs/>
                      <w:i/>
                      <w:sz w:val="26"/>
                      <w:szCs w:val="26"/>
                    </w:rPr>
                    <w:t>F</w:t>
                  </w:r>
                </w:p>
              </w:tc>
              <w:tc>
                <w:tcPr>
                  <w:tcW w:w="2529" w:type="pct"/>
                  <w:vAlign w:val="center"/>
                </w:tcPr>
                <w:p w14:paraId="01623FAB" w14:textId="77777777" w:rsidR="00E54507" w:rsidRPr="003F0BA4" w:rsidRDefault="00E54507" w:rsidP="00B36AF6">
                  <w:pPr>
                    <w:jc w:val="center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3F0BA4"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  <w:t>الوجه الظاهر</w:t>
                  </w:r>
                </w:p>
              </w:tc>
            </w:tr>
            <w:tr w:rsidR="00E54507" w:rsidRPr="003F0BA4" w14:paraId="3861147D" w14:textId="77777777" w:rsidTr="00141C00">
              <w:trPr>
                <w:trHeight w:val="340"/>
              </w:trPr>
              <w:tc>
                <w:tcPr>
                  <w:tcW w:w="1235" w:type="pct"/>
                  <w:vAlign w:val="center"/>
                </w:tcPr>
                <w:p w14:paraId="44CC8280" w14:textId="77777777" w:rsidR="00E54507" w:rsidRPr="003F0BA4" w:rsidRDefault="00E54507" w:rsidP="00B36AF6">
                  <w:pPr>
                    <w:jc w:val="center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235" w:type="pct"/>
                  <w:vAlign w:val="center"/>
                </w:tcPr>
                <w:p w14:paraId="74B74AFE" w14:textId="77777777" w:rsidR="00E54507" w:rsidRPr="003F0BA4" w:rsidRDefault="00E54507" w:rsidP="00B36AF6">
                  <w:pPr>
                    <w:jc w:val="center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2529" w:type="pct"/>
                  <w:vAlign w:val="center"/>
                </w:tcPr>
                <w:p w14:paraId="36C4D661" w14:textId="77777777" w:rsidR="00E54507" w:rsidRPr="003F0BA4" w:rsidRDefault="00E54507" w:rsidP="00B36AF6">
                  <w:pPr>
                    <w:jc w:val="center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3F0BA4"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  <w:t xml:space="preserve">التّكرار </w:t>
                  </w:r>
                  <w:r w:rsidRPr="003F0BA4">
                    <w:rPr>
                      <w:rFonts w:ascii="Amiri" w:hAnsi="Amiri" w:cs="Amiri"/>
                      <w:bCs/>
                      <w:i/>
                      <w:noProof/>
                      <w:position w:val="-12"/>
                      <w:sz w:val="26"/>
                      <w:szCs w:val="26"/>
                      <w:rtl/>
                      <w:lang w:eastAsia="fr-FR"/>
                    </w:rPr>
                    <w:drawing>
                      <wp:inline distT="0" distB="0" distL="0" distR="0" wp14:anchorId="349F1B05" wp14:editId="56DC70BF">
                        <wp:extent cx="148590" cy="233680"/>
                        <wp:effectExtent l="19050" t="0" r="3810" b="0"/>
                        <wp:docPr id="3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590" cy="233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54507" w:rsidRPr="003F0BA4" w14:paraId="6EE4E5E8" w14:textId="77777777" w:rsidTr="00141C00">
              <w:trPr>
                <w:trHeight w:val="292"/>
              </w:trPr>
              <w:tc>
                <w:tcPr>
                  <w:tcW w:w="1235" w:type="pct"/>
                  <w:vAlign w:val="center"/>
                </w:tcPr>
                <w:p w14:paraId="7F5BE3A9" w14:textId="77777777" w:rsidR="00E54507" w:rsidRPr="003F0BA4" w:rsidRDefault="00E54507" w:rsidP="00B36AF6">
                  <w:pPr>
                    <w:jc w:val="center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235" w:type="pct"/>
                  <w:vAlign w:val="center"/>
                </w:tcPr>
                <w:p w14:paraId="0339CBF3" w14:textId="77777777" w:rsidR="00E54507" w:rsidRPr="003F0BA4" w:rsidRDefault="00E54507" w:rsidP="00B36AF6">
                  <w:pPr>
                    <w:jc w:val="center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2529" w:type="pct"/>
                  <w:vAlign w:val="center"/>
                </w:tcPr>
                <w:p w14:paraId="5B51DF00" w14:textId="77777777" w:rsidR="00E54507" w:rsidRPr="003F0BA4" w:rsidRDefault="00E54507" w:rsidP="00B36AF6">
                  <w:pPr>
                    <w:jc w:val="center"/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</w:pPr>
                  <w:r w:rsidRPr="003F0BA4">
                    <w:rPr>
                      <w:rFonts w:ascii="Amiri" w:hAnsi="Amiri" w:cs="Amiri"/>
                      <w:bCs/>
                      <w:i/>
                      <w:sz w:val="26"/>
                      <w:szCs w:val="26"/>
                      <w:rtl/>
                    </w:rPr>
                    <w:t>التّواتر</w:t>
                  </w:r>
                  <w:r w:rsidRPr="003F0BA4">
                    <w:rPr>
                      <w:rFonts w:ascii="Amiri" w:hAnsi="Amiri" w:cs="Amiri"/>
                      <w:bCs/>
                      <w:i/>
                      <w:position w:val="-24"/>
                      <w:sz w:val="26"/>
                      <w:szCs w:val="26"/>
                    </w:rPr>
                    <w:object w:dxaOrig="320" w:dyaOrig="639" w14:anchorId="23E880F3">
                      <v:shape id="_x0000_i1126" type="#_x0000_t75" style="width:15.75pt;height:24pt" o:ole="">
                        <v:imagedata r:id="rId188" o:title=""/>
                      </v:shape>
                      <o:OLEObject Type="Embed" ProgID="Equation.3" ShapeID="_x0000_i1126" DrawAspect="Content" ObjectID="_1790197429" r:id="rId189"/>
                    </w:object>
                  </w:r>
                </w:p>
              </w:tc>
            </w:tr>
          </w:tbl>
          <w:p w14:paraId="5E54DD21" w14:textId="77777777" w:rsidR="00E54507" w:rsidRPr="003F0BA4" w:rsidRDefault="00E54507" w:rsidP="00B36AF6">
            <w:pPr>
              <w:numPr>
                <w:ilvl w:val="0"/>
                <w:numId w:val="22"/>
              </w:numPr>
              <w:tabs>
                <w:tab w:val="clear" w:pos="0"/>
                <w:tab w:val="num" w:pos="278"/>
                <w:tab w:val="right" w:pos="430"/>
                <w:tab w:val="right" w:pos="610"/>
              </w:tabs>
              <w:bidi/>
              <w:ind w:left="250" w:hanging="180"/>
              <w:rPr>
                <w:rFonts w:ascii="Amiri" w:hAnsi="Amiri" w:cs="Amiri"/>
                <w:i/>
                <w:sz w:val="26"/>
                <w:szCs w:val="26"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أنجز </w:t>
            </w:r>
            <w:r w:rsidRPr="003F0BA4">
              <w:rPr>
                <w:rFonts w:ascii="Amiri" w:hAnsi="Amiri" w:cs="Amiri"/>
                <w:i/>
                <w:sz w:val="26"/>
                <w:szCs w:val="26"/>
              </w:rPr>
              <w:t>30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  <w:lang w:bidi="ar-DZ"/>
              </w:rPr>
              <w:t>رمية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واملأ الجدول المقابل.</w:t>
            </w:r>
          </w:p>
          <w:p w14:paraId="78B431E5" w14:textId="77777777" w:rsidR="00E54507" w:rsidRPr="003F0BA4" w:rsidRDefault="00E54507" w:rsidP="00B36AF6">
            <w:pPr>
              <w:tabs>
                <w:tab w:val="num" w:pos="278"/>
              </w:tabs>
              <w:bidi/>
              <w:rPr>
                <w:rFonts w:ascii="Amiri" w:hAnsi="Amiri" w:cs="Amiri"/>
                <w:i/>
                <w:sz w:val="26"/>
                <w:szCs w:val="26"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   قارن نتائجك مع نتائج زملائك. ماذا تلاحظ؟  </w:t>
            </w:r>
          </w:p>
          <w:p w14:paraId="33EB2883" w14:textId="77777777" w:rsidR="00E54507" w:rsidRPr="003F0BA4" w:rsidRDefault="00E54507" w:rsidP="00B36AF6">
            <w:pPr>
              <w:numPr>
                <w:ilvl w:val="0"/>
                <w:numId w:val="22"/>
              </w:numPr>
              <w:tabs>
                <w:tab w:val="clear" w:pos="0"/>
                <w:tab w:val="num" w:pos="278"/>
                <w:tab w:val="right" w:pos="430"/>
                <w:tab w:val="right" w:pos="610"/>
              </w:tabs>
              <w:bidi/>
              <w:ind w:left="250" w:hanging="180"/>
              <w:rPr>
                <w:rFonts w:ascii="Amiri" w:hAnsi="Amiri" w:cs="Amiri"/>
                <w:i/>
                <w:sz w:val="26"/>
                <w:szCs w:val="26"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اجمع نتائج 8 تلاميذ واملأ جدول السّؤال الأول بهذه المعطيات </w:t>
            </w:r>
            <w:r w:rsidRPr="003F0BA4">
              <w:rPr>
                <w:rFonts w:ascii="Amiri" w:hAnsi="Amiri" w:cs="Amiri" w:hint="cs"/>
                <w:i/>
                <w:sz w:val="26"/>
                <w:szCs w:val="26"/>
                <w:rtl/>
              </w:rPr>
              <w:t>الجديدة.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ماذا تلاحظ؟</w:t>
            </w:r>
          </w:p>
          <w:p w14:paraId="5F7DE90D" w14:textId="77777777" w:rsidR="00E54507" w:rsidRPr="003F0BA4" w:rsidRDefault="00E54507" w:rsidP="00B36AF6">
            <w:pPr>
              <w:numPr>
                <w:ilvl w:val="0"/>
                <w:numId w:val="22"/>
              </w:numPr>
              <w:tabs>
                <w:tab w:val="clear" w:pos="0"/>
                <w:tab w:val="num" w:pos="278"/>
                <w:tab w:val="right" w:pos="430"/>
                <w:tab w:val="right" w:pos="610"/>
              </w:tabs>
              <w:bidi/>
              <w:ind w:left="250" w:hanging="180"/>
              <w:rPr>
                <w:rFonts w:ascii="Amiri" w:hAnsi="Amiri" w:cs="Amiri"/>
                <w:i/>
                <w:sz w:val="26"/>
                <w:szCs w:val="26"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اجمع نتائج كلّ زملائك واملأ جدول السّؤال الأول بهذه المعطيات </w:t>
            </w:r>
            <w:r w:rsidRPr="003F0BA4">
              <w:rPr>
                <w:rFonts w:ascii="Amiri" w:hAnsi="Amiri" w:cs="Amiri" w:hint="cs"/>
                <w:i/>
                <w:sz w:val="26"/>
                <w:szCs w:val="26"/>
                <w:rtl/>
              </w:rPr>
              <w:t>الجديدة.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ماذا تلاحظ؟</w:t>
            </w:r>
          </w:p>
          <w:p w14:paraId="7C629227" w14:textId="77777777" w:rsidR="00E54507" w:rsidRPr="003F0BA4" w:rsidRDefault="00E54507" w:rsidP="00B36AF6">
            <w:pPr>
              <w:numPr>
                <w:ilvl w:val="0"/>
                <w:numId w:val="22"/>
              </w:numPr>
              <w:tabs>
                <w:tab w:val="clear" w:pos="0"/>
                <w:tab w:val="num" w:pos="278"/>
                <w:tab w:val="right" w:pos="430"/>
                <w:tab w:val="right" w:pos="610"/>
              </w:tabs>
              <w:bidi/>
              <w:ind w:left="250" w:hanging="180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ارسم على نفس الشكل، مضلّعات التوترات للسلسلتين المتعلقتين بالسّؤالين</w:t>
            </w:r>
            <w:r w:rsidRPr="003F0BA4">
              <w:rPr>
                <w:rFonts w:ascii="Amiri" w:hAnsi="Amiri" w:cs="Amiri"/>
                <w:bCs/>
                <w:i/>
                <w:sz w:val="26"/>
                <w:szCs w:val="26"/>
                <w:rtl/>
              </w:rPr>
              <w:t xml:space="preserve"> </w:t>
            </w:r>
            <w:r w:rsidRPr="003F0BA4">
              <w:rPr>
                <w:rFonts w:ascii="Amiri" w:hAnsi="Amiri" w:cs="Amiri"/>
                <w:b/>
                <w:i/>
                <w:sz w:val="26"/>
                <w:szCs w:val="26"/>
                <w:rtl/>
              </w:rPr>
              <w:t xml:space="preserve">2) </w:t>
            </w:r>
            <w:r w:rsidRPr="003F0BA4">
              <w:rPr>
                <w:rFonts w:ascii="Amiri" w:hAnsi="Amiri" w:cs="Amiri" w:hint="cs"/>
                <w:b/>
                <w:i/>
                <w:sz w:val="26"/>
                <w:szCs w:val="26"/>
                <w:rtl/>
              </w:rPr>
              <w:t>و3</w:t>
            </w:r>
            <w:r w:rsidRPr="003F0BA4">
              <w:rPr>
                <w:rFonts w:ascii="Amiri" w:hAnsi="Amiri" w:cs="Amiri"/>
                <w:b/>
                <w:i/>
                <w:sz w:val="26"/>
                <w:szCs w:val="26"/>
                <w:rtl/>
              </w:rPr>
              <w:t>)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وللسلسلة التّي تحصلت عليها.</w:t>
            </w:r>
            <w:r w:rsidRPr="003F0BA4">
              <w:rPr>
                <w:rFonts w:ascii="Amiri" w:hAnsi="Amiri" w:cs="Amiri"/>
                <w:bCs/>
                <w:i/>
                <w:sz w:val="26"/>
                <w:szCs w:val="26"/>
                <w:rtl/>
              </w:rPr>
              <w:tab/>
            </w:r>
          </w:p>
          <w:p w14:paraId="6C8DDABA" w14:textId="77777777" w:rsidR="00E54507" w:rsidRDefault="00E54507" w:rsidP="00B36AF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90CF574" w14:textId="77777777" w:rsidR="00E54507" w:rsidRDefault="00E54507" w:rsidP="00B36AF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3F0BA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تعريف:</w:t>
            </w:r>
          </w:p>
          <w:p w14:paraId="21311B90" w14:textId="77777777" w:rsidR="00E54507" w:rsidRPr="003F0BA4" w:rsidRDefault="00E54507" w:rsidP="00B36AF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3FB3488" w14:textId="77777777" w:rsidR="00E54507" w:rsidRPr="003F0BA4" w:rsidRDefault="00E54507" w:rsidP="00B36AF6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عندما ننجز تجربة </w:t>
            </w:r>
            <w:r w:rsidRPr="003F0BA4">
              <w:rPr>
                <w:rFonts w:ascii="Amiri" w:hAnsi="Amiri" w:cs="Amiri"/>
                <w:i/>
                <w:sz w:val="26"/>
                <w:szCs w:val="26"/>
              </w:rPr>
              <w:t>n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مرة، نتحصل على عينة مقاسها </w:t>
            </w:r>
            <w:r w:rsidRPr="003F0BA4">
              <w:rPr>
                <w:rFonts w:ascii="Amiri" w:hAnsi="Amiri" w:cs="Amiri"/>
                <w:i/>
                <w:sz w:val="26"/>
                <w:szCs w:val="26"/>
              </w:rPr>
              <w:t>n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، وعندما نعيد نفس التّجربة </w:t>
            </w:r>
            <w:r w:rsidRPr="003F0BA4">
              <w:rPr>
                <w:rFonts w:ascii="Amiri" w:hAnsi="Amiri" w:cs="Amiri"/>
                <w:i/>
                <w:sz w:val="26"/>
                <w:szCs w:val="26"/>
              </w:rPr>
              <w:t>n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مرة في نفس الظروف نجد عينة أخرى </w:t>
            </w:r>
            <w:r w:rsidRPr="003F0BA4">
              <w:rPr>
                <w:rFonts w:ascii="Amiri" w:hAnsi="Amiri" w:cs="Amiri"/>
                <w:bCs/>
                <w:i/>
                <w:sz w:val="26"/>
                <w:szCs w:val="26"/>
                <w:rtl/>
              </w:rPr>
              <w:t xml:space="preserve">مقاسها </w:t>
            </w:r>
            <w:r w:rsidRPr="003F0BA4">
              <w:rPr>
                <w:rFonts w:ascii="Amiri" w:hAnsi="Amiri" w:cs="Amiri"/>
                <w:bCs/>
                <w:i/>
                <w:sz w:val="26"/>
                <w:szCs w:val="26"/>
              </w:rPr>
              <w:t>n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ليست بالضرورة مطابقة للأولى. تسمى هذه الظاهرة</w:t>
            </w:r>
            <w:r w:rsidRPr="003F0BA4">
              <w:rPr>
                <w:rFonts w:ascii="Amiri" w:hAnsi="Amiri" w:cs="Amiri"/>
                <w:bCs/>
                <w:i/>
                <w:sz w:val="26"/>
                <w:szCs w:val="26"/>
                <w:rtl/>
              </w:rPr>
              <w:t xml:space="preserve"> تذبذب</w:t>
            </w:r>
            <w:r>
              <w:rPr>
                <w:rFonts w:ascii="Amiri" w:hAnsi="Amiri" w:cs="Amiri" w:hint="cs"/>
                <w:bCs/>
                <w:i/>
                <w:sz w:val="26"/>
                <w:szCs w:val="26"/>
                <w:rtl/>
              </w:rPr>
              <w:t xml:space="preserve"> العينات</w:t>
            </w:r>
          </w:p>
          <w:p w14:paraId="071B41B7" w14:textId="77777777" w:rsidR="00E54507" w:rsidRPr="003F0BA4" w:rsidRDefault="00E54507" w:rsidP="00B36AF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3F0BA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المـــــــحاكاة:</w:t>
            </w:r>
          </w:p>
          <w:p w14:paraId="3BB4CA25" w14:textId="77777777" w:rsidR="00E54507" w:rsidRPr="003F0BA4" w:rsidRDefault="00E54507" w:rsidP="00B36AF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1BBBDEB" w14:textId="77777777" w:rsidR="00E54507" w:rsidRPr="003F0BA4" w:rsidRDefault="00E54507" w:rsidP="00B36AF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3F0BA4">
              <w:rPr>
                <w:rFonts w:ascii="Amiri" w:hAnsi="Amiri" w:cs="Amiri"/>
                <w:sz w:val="26"/>
                <w:szCs w:val="26"/>
                <w:rtl/>
              </w:rPr>
              <w:t>محاكاة تجربة عشوائية يعني اختيار نموذج لهذه التّجربة.</w:t>
            </w:r>
          </w:p>
          <w:p w14:paraId="3A7196FF" w14:textId="77777777" w:rsidR="00E54507" w:rsidRPr="003F0BA4" w:rsidRDefault="00E54507" w:rsidP="00B36AF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2BA7813" w14:textId="77777777" w:rsidR="00E54507" w:rsidRPr="003F0BA4" w:rsidRDefault="00E54507" w:rsidP="00B36AF6">
            <w:pPr>
              <w:tabs>
                <w:tab w:val="left" w:pos="790"/>
                <w:tab w:val="right" w:pos="3130"/>
              </w:tabs>
              <w:bidi/>
              <w:ind w:left="70"/>
              <w:rPr>
                <w:rFonts w:ascii="Amiri" w:hAnsi="Amiri" w:cs="Amiri"/>
                <w:bCs/>
                <w:i/>
                <w:color w:val="FF0000"/>
                <w:sz w:val="26"/>
                <w:szCs w:val="26"/>
                <w:u w:val="single"/>
                <w:rtl/>
              </w:rPr>
            </w:pP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u w:val="single"/>
                <w:rtl/>
              </w:rPr>
              <w:t xml:space="preserve">مثال: </w:t>
            </w:r>
          </w:p>
          <w:p w14:paraId="369D36A9" w14:textId="77777777" w:rsidR="00E54507" w:rsidRPr="003F0BA4" w:rsidRDefault="00E54507" w:rsidP="00B36AF6">
            <w:pPr>
              <w:tabs>
                <w:tab w:val="left" w:pos="610"/>
                <w:tab w:val="right" w:pos="3130"/>
              </w:tabs>
              <w:bidi/>
              <w:ind w:left="790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bCs/>
                <w:i/>
                <w:sz w:val="26"/>
                <w:szCs w:val="26"/>
                <w:rtl/>
              </w:rPr>
              <w:t xml:space="preserve">-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التّجربة العشوائية: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ab/>
              <w:t>ميلاد بنت أو ولد في 10 عائلات.</w:t>
            </w:r>
          </w:p>
          <w:p w14:paraId="4846CF5B" w14:textId="77777777" w:rsidR="00E54507" w:rsidRPr="003F0BA4" w:rsidRDefault="00E54507" w:rsidP="00B36AF6">
            <w:pPr>
              <w:tabs>
                <w:tab w:val="left" w:pos="610"/>
                <w:tab w:val="right" w:pos="2950"/>
              </w:tabs>
              <w:bidi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bCs/>
                <w:i/>
                <w:sz w:val="26"/>
                <w:szCs w:val="26"/>
                <w:rtl/>
              </w:rPr>
              <w:t xml:space="preserve">           -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نموذج لهذه التّجربة:</w:t>
            </w:r>
            <w:r w:rsidRPr="003F0BA4">
              <w:rPr>
                <w:rFonts w:ascii="Amiri" w:hAnsi="Amiri" w:cs="Amiri"/>
                <w:bCs/>
                <w:i/>
                <w:color w:val="FF0000"/>
                <w:sz w:val="26"/>
                <w:szCs w:val="26"/>
                <w:rtl/>
              </w:rPr>
              <w:tab/>
            </w:r>
            <w:r w:rsidRPr="003F0BA4">
              <w:rPr>
                <w:rFonts w:ascii="Amiri" w:hAnsi="Amiri" w:cs="Amiri"/>
                <w:bCs/>
                <w:i/>
                <w:sz w:val="26"/>
                <w:szCs w:val="26"/>
                <w:rtl/>
              </w:rPr>
              <w:t xml:space="preserve">  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حظوظ ميلاد بنت تساوي حظوظ ميلاد ولد.</w:t>
            </w:r>
          </w:p>
          <w:p w14:paraId="5F8DA75B" w14:textId="77777777" w:rsidR="00E54507" w:rsidRPr="003F0BA4" w:rsidRDefault="00E54507" w:rsidP="00B36AF6">
            <w:pPr>
              <w:tabs>
                <w:tab w:val="left" w:pos="610"/>
                <w:tab w:val="left" w:pos="790"/>
              </w:tabs>
              <w:bidi/>
              <w:ind w:left="790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 تنفيذ محاكاة توزيع الجنس في 10 عائلات: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يمكن محاكاة هذه التّجربة بعدة طرق، نقترح هنا طريقتين مألوفتين هما:</w:t>
            </w:r>
          </w:p>
          <w:p w14:paraId="585A2AF8" w14:textId="77777777" w:rsidR="00E54507" w:rsidRPr="003F0BA4" w:rsidRDefault="00E54507" w:rsidP="00B36AF6">
            <w:pPr>
              <w:tabs>
                <w:tab w:val="left" w:pos="70"/>
                <w:tab w:val="left" w:pos="610"/>
              </w:tabs>
              <w:bidi/>
              <w:ind w:left="70"/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u w:val="single"/>
                <w:rtl/>
              </w:rPr>
            </w:pPr>
            <w:r w:rsidRPr="003F0BA4"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u w:val="single"/>
                <w:rtl/>
              </w:rPr>
              <w:t xml:space="preserve">طريقة1:                                         </w:t>
            </w:r>
          </w:p>
          <w:p w14:paraId="162F4EED" w14:textId="77777777" w:rsidR="00E54507" w:rsidRPr="003F0BA4" w:rsidRDefault="00E54507" w:rsidP="00B36AF6">
            <w:pPr>
              <w:bidi/>
              <w:ind w:left="26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  برمي قطعة نقديّة غير مزيّفة </w:t>
            </w:r>
            <w:r w:rsidRPr="003F0BA4">
              <w:rPr>
                <w:rFonts w:ascii="Amiri" w:hAnsi="Amiri" w:cs="Amiri"/>
                <w:bCs/>
                <w:i/>
                <w:color w:val="000000"/>
                <w:sz w:val="26"/>
                <w:szCs w:val="26"/>
                <w:rtl/>
              </w:rPr>
              <w:t>10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مرّات حيث نرفق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الوجه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بالنتيجة "بنت" والظهر        بالنتيجة "ولد". </w:t>
            </w:r>
          </w:p>
          <w:p w14:paraId="2FF3A3FA" w14:textId="77777777" w:rsidR="00E54507" w:rsidRPr="003F0BA4" w:rsidRDefault="00E54507" w:rsidP="00B36AF6">
            <w:pPr>
              <w:tabs>
                <w:tab w:val="left" w:pos="3138"/>
              </w:tabs>
              <w:bidi/>
              <w:ind w:left="970" w:hanging="970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</w:t>
            </w:r>
            <w:r w:rsidRPr="003F0BA4"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u w:val="single"/>
                <w:rtl/>
              </w:rPr>
              <w:t xml:space="preserve">مثلا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العيّنة وجه –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ظهر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-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وجه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–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وجه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–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 ظهر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-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وجه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-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ظهر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 وجه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–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 وجه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– </w:t>
            </w:r>
            <w:r w:rsidRPr="003F0BA4">
              <w:rPr>
                <w:rFonts w:ascii="Amiri" w:hAnsi="Amiri" w:cs="Amiri" w:hint="cs"/>
                <w:i/>
                <w:color w:val="FF0000"/>
                <w:sz w:val="26"/>
                <w:szCs w:val="26"/>
                <w:rtl/>
              </w:rPr>
              <w:t>ظهر</w:t>
            </w:r>
            <w:r w:rsidRPr="003F0BA4">
              <w:rPr>
                <w:rFonts w:ascii="Amiri" w:hAnsi="Amiri" w:cs="Amiri" w:hint="cs"/>
                <w:i/>
                <w:sz w:val="26"/>
                <w:szCs w:val="26"/>
                <w:rtl/>
              </w:rPr>
              <w:t xml:space="preserve"> تعبّر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  عن 6 </w:t>
            </w:r>
            <w:r w:rsidRPr="003F0BA4">
              <w:rPr>
                <w:rFonts w:ascii="Amiri" w:hAnsi="Amiri" w:cs="Amiri" w:hint="cs"/>
                <w:i/>
                <w:sz w:val="26"/>
                <w:szCs w:val="26"/>
                <w:rtl/>
              </w:rPr>
              <w:t>بنات و4 أولاد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في العائلات العشرة. </w:t>
            </w:r>
            <w:r w:rsidRPr="003F0BA4">
              <w:rPr>
                <w:rFonts w:ascii="Amiri" w:hAnsi="Amiri" w:cs="Amiri" w:hint="cs"/>
                <w:i/>
                <w:sz w:val="26"/>
                <w:szCs w:val="26"/>
                <w:rtl/>
              </w:rPr>
              <w:t>(يمكن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ان نرمز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</w:rPr>
              <w:t>F</w:t>
            </w:r>
            <w:r w:rsidRPr="003F0BA4">
              <w:rPr>
                <w:rFonts w:ascii="Amiri" w:hAnsi="Amiri" w:cs="Amiri" w:hint="cs"/>
                <w:i/>
                <w:color w:val="FF0000"/>
                <w:sz w:val="26"/>
                <w:szCs w:val="26"/>
                <w:rtl/>
              </w:rPr>
              <w:t xml:space="preserve"> </w:t>
            </w:r>
            <w:r w:rsidRPr="003F0BA4">
              <w:rPr>
                <w:rFonts w:ascii="Amiri" w:hAnsi="Amiri" w:cs="Amiri" w:hint="cs"/>
                <w:i/>
                <w:sz w:val="26"/>
                <w:szCs w:val="26"/>
                <w:rtl/>
              </w:rPr>
              <w:t>لـ: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 </w:t>
            </w:r>
            <w:proofErr w:type="gramStart"/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وجه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 و</w:t>
            </w:r>
            <w:proofErr w:type="gramEnd"/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</w:rPr>
              <w:t>P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لـ :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ظهر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).  </w:t>
            </w:r>
          </w:p>
          <w:p w14:paraId="30E68B68" w14:textId="77777777" w:rsidR="00E54507" w:rsidRPr="00597F98" w:rsidRDefault="00E54507" w:rsidP="00B36AF6">
            <w:pPr>
              <w:tabs>
                <w:tab w:val="left" w:pos="3138"/>
              </w:tabs>
              <w:bidi/>
              <w:spacing w:line="120" w:lineRule="auto"/>
              <w:ind w:left="969" w:hanging="1593"/>
              <w:rPr>
                <w:rFonts w:cstheme="minorHAnsi"/>
                <w:i/>
                <w:sz w:val="28"/>
                <w:szCs w:val="28"/>
                <w:rtl/>
              </w:rPr>
            </w:pPr>
            <w:r w:rsidRPr="00597F98">
              <w:rPr>
                <w:rFonts w:cstheme="minorHAnsi"/>
                <w:i/>
                <w:sz w:val="28"/>
                <w:szCs w:val="28"/>
                <w:rtl/>
              </w:rPr>
              <w:t xml:space="preserve">                                 </w:t>
            </w:r>
          </w:p>
          <w:p w14:paraId="177EE99A" w14:textId="77777777" w:rsidR="00E54507" w:rsidRDefault="00E54507" w:rsidP="00B36AF6">
            <w:pPr>
              <w:bidi/>
              <w:rPr>
                <w:rFonts w:cstheme="minorHAnsi"/>
                <w:b/>
                <w:bCs/>
                <w:i/>
                <w:color w:val="FF0000"/>
                <w:sz w:val="28"/>
                <w:szCs w:val="28"/>
                <w:u w:val="single"/>
                <w:rtl/>
              </w:rPr>
            </w:pPr>
          </w:p>
          <w:p w14:paraId="7AD48418" w14:textId="77777777" w:rsidR="00E54507" w:rsidRPr="003F0BA4" w:rsidRDefault="00E54507" w:rsidP="00B36AF6">
            <w:pPr>
              <w:bidi/>
              <w:ind w:left="1106" w:hanging="1080"/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u w:val="single"/>
                <w:rtl/>
              </w:rPr>
            </w:pPr>
            <w:r w:rsidRPr="003F0BA4"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u w:val="single"/>
              </w:rPr>
              <w:t xml:space="preserve"> </w:t>
            </w:r>
            <w:r w:rsidRPr="003F0BA4">
              <w:rPr>
                <w:rFonts w:ascii="Amiri" w:hAnsi="Amiri" w:cs="Amiri"/>
                <w:b/>
                <w:bCs/>
                <w:i/>
                <w:color w:val="FF0000"/>
                <w:sz w:val="26"/>
                <w:szCs w:val="26"/>
                <w:u w:val="single"/>
                <w:rtl/>
              </w:rPr>
              <w:t>طريقة2:</w:t>
            </w:r>
          </w:p>
          <w:p w14:paraId="45DC940A" w14:textId="77777777" w:rsidR="00E54507" w:rsidRPr="003F0BA4" w:rsidRDefault="00E54507" w:rsidP="00B36AF6">
            <w:pPr>
              <w:bidi/>
              <w:ind w:left="32" w:firstLine="33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برمي زهر نرد غير مزيّف </w:t>
            </w:r>
            <w:r w:rsidRPr="003F0BA4">
              <w:rPr>
                <w:rFonts w:ascii="Amiri" w:hAnsi="Amiri" w:cs="Amiri"/>
                <w:bCs/>
                <w:i/>
                <w:color w:val="000000"/>
                <w:sz w:val="26"/>
                <w:szCs w:val="26"/>
                <w:rtl/>
              </w:rPr>
              <w:t>10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مرّات. نرفق الوجوه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2،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4،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 xml:space="preserve">6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بالنتيجة "بنت" والوجوه </w:t>
            </w:r>
          </w:p>
          <w:p w14:paraId="3A281F45" w14:textId="77777777" w:rsidR="00E54507" w:rsidRPr="003F0BA4" w:rsidRDefault="00E54507" w:rsidP="00B36AF6">
            <w:pPr>
              <w:bidi/>
              <w:ind w:left="566" w:firstLine="432"/>
              <w:rPr>
                <w:rFonts w:ascii="Amiri" w:hAnsi="Amiri" w:cs="Amiri"/>
                <w:i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1،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3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،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5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 xml:space="preserve"> بالنتيجة "ولد" </w:t>
            </w:r>
          </w:p>
          <w:p w14:paraId="30447987" w14:textId="77777777" w:rsidR="00E54507" w:rsidRPr="003F0BA4" w:rsidRDefault="00E54507" w:rsidP="00B36AF6">
            <w:pPr>
              <w:bidi/>
              <w:ind w:right="-851"/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 xml:space="preserve"> مثلا: </w:t>
            </w:r>
          </w:p>
          <w:p w14:paraId="4DF6F341" w14:textId="77777777" w:rsidR="00E54507" w:rsidRPr="003F0BA4" w:rsidRDefault="00E54507" w:rsidP="00B36AF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 xml:space="preserve">العيّنة 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2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4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1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3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1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5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6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2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3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>-</w:t>
            </w:r>
            <w:r w:rsidRPr="003F0BA4">
              <w:rPr>
                <w:rFonts w:ascii="Amiri" w:hAnsi="Amiri" w:cs="Amiri"/>
                <w:i/>
                <w:color w:val="FF0000"/>
                <w:sz w:val="26"/>
                <w:szCs w:val="26"/>
                <w:rtl/>
              </w:rPr>
              <w:t>1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 xml:space="preserve">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تعبّر عن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 xml:space="preserve"> 4 بنات </w:t>
            </w:r>
            <w:r w:rsidRPr="003F0BA4">
              <w:rPr>
                <w:rFonts w:ascii="Amiri" w:hAnsi="Amiri" w:cs="Amiri" w:hint="cs"/>
                <w:i/>
                <w:color w:val="000000"/>
                <w:sz w:val="26"/>
                <w:szCs w:val="26"/>
                <w:rtl/>
              </w:rPr>
              <w:t>و6</w:t>
            </w:r>
            <w:r w:rsidRPr="003F0BA4">
              <w:rPr>
                <w:rFonts w:ascii="Amiri" w:hAnsi="Amiri" w:cs="Amiri"/>
                <w:i/>
                <w:color w:val="000000"/>
                <w:sz w:val="26"/>
                <w:szCs w:val="26"/>
                <w:rtl/>
              </w:rPr>
              <w:t xml:space="preserve"> أولاد </w:t>
            </w:r>
            <w:r w:rsidRPr="003F0BA4">
              <w:rPr>
                <w:rFonts w:ascii="Amiri" w:hAnsi="Amiri" w:cs="Amiri"/>
                <w:i/>
                <w:sz w:val="26"/>
                <w:szCs w:val="26"/>
                <w:rtl/>
              </w:rPr>
              <w:t>في العائلات العشرة.</w:t>
            </w:r>
          </w:p>
          <w:p w14:paraId="15DEDBD5" w14:textId="2A56884E" w:rsidR="00E54507" w:rsidRPr="00597F98" w:rsidRDefault="0064572D" w:rsidP="00B36AF6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54B7E68F" wp14:editId="48C19D65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86360</wp:posOffset>
                      </wp:positionV>
                      <wp:extent cx="1762125" cy="1600200"/>
                      <wp:effectExtent l="0" t="0" r="28575" b="19050"/>
                      <wp:wrapNone/>
                      <wp:docPr id="1954579367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2125" cy="16002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BC9A2D" w14:textId="05BCCAB5" w:rsidR="0064572D" w:rsidRDefault="0064572D" w:rsidP="006457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B9280B" wp14:editId="784200DD">
                                        <wp:extent cx="1483360" cy="1483360"/>
                                        <wp:effectExtent l="0" t="0" r="2540" b="2540"/>
                                        <wp:docPr id="544471387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44471387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3360" cy="14833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4B7E68F" id="Rectangle 35" o:spid="_x0000_s1064" style="position:absolute;left:0;text-align:left;margin-left:2.2pt;margin-top:6.8pt;width:138.75pt;height:126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" fillcolor="white [3201]" strokecolor="white [3212]" strokeweight="2pt">
                      <v:textbox>
                        <w:txbxContent>
                          <w:p w14:paraId="5FBC9A2D" w14:textId="05BCCAB5" w:rsidR="0064572D" w:rsidRDefault="0064572D" w:rsidP="006457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B9280B" wp14:editId="784200DD">
                                  <wp:extent cx="1483360" cy="1483360"/>
                                  <wp:effectExtent l="0" t="0" r="2540" b="2540"/>
                                  <wp:docPr id="54447138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4471387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3360" cy="1483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1A43E57" w14:textId="77777777" w:rsidR="00E54507" w:rsidRDefault="00E54507" w:rsidP="00B36AF6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4F85FC8" w14:textId="77777777" w:rsidR="00E54507" w:rsidRDefault="00E54507" w:rsidP="00B36AF6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4FFDFA5" w14:textId="77777777" w:rsidR="00E54507" w:rsidRDefault="00E54507" w:rsidP="00B36AF6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2C755FC" w14:textId="77777777" w:rsidR="000B785F" w:rsidRDefault="000B785F" w:rsidP="000B785F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3010E48" w14:textId="77777777" w:rsidR="000B785F" w:rsidRDefault="000B785F" w:rsidP="000B785F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D2A7A84" w14:textId="77777777" w:rsidR="000B785F" w:rsidRDefault="000B785F" w:rsidP="000B785F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8872074" w14:textId="77777777" w:rsidR="000B785F" w:rsidRPr="00792B9B" w:rsidRDefault="000B785F" w:rsidP="000B785F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02F4DEAE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0F7934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A97803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6DFDCC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5AE4943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3D5421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D11FB9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BADCB8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DB23086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FC4890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78ABE2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66C269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3D10A9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B4E70F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110DEBF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3E3D5A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C468C3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F3A3C1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DE15AF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F29AA4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2344AB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B0E2BB8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AFE2EC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A1509A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9DE7C1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2D0BFB6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5798D6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8F1CEA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155084F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2CAD98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0C7377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B66E80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BA0F45" w14:textId="77777777" w:rsidR="00E54507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E8C40C" w14:textId="77777777" w:rsidR="00E54507" w:rsidRPr="00792B9B" w:rsidRDefault="00E54507" w:rsidP="00B36AF6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0E145C0C" w14:textId="77777777" w:rsidR="00E60A10" w:rsidRPr="00792B9B" w:rsidRDefault="00E60A10" w:rsidP="000B785F">
      <w:pPr>
        <w:bidi/>
        <w:ind w:right="-851"/>
        <w:rPr>
          <w:rFonts w:cstheme="minorHAnsi"/>
          <w:sz w:val="28"/>
          <w:szCs w:val="28"/>
        </w:rPr>
      </w:pPr>
    </w:p>
    <w:sectPr w:rsidR="00E60A10" w:rsidRPr="00792B9B" w:rsidSect="000B785F">
      <w:headerReference w:type="default" r:id="rId190"/>
      <w:footerReference w:type="default" r:id="rId191"/>
      <w:pgSz w:w="11906" w:h="16838"/>
      <w:pgMar w:top="284" w:right="1418" w:bottom="284" w:left="1418" w:header="279" w:footer="26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8BE3AD" w14:textId="77777777" w:rsidR="008A3D5D" w:rsidRDefault="008A3D5D" w:rsidP="00DA4F13">
      <w:pPr>
        <w:spacing w:after="0" w:line="240" w:lineRule="auto"/>
      </w:pPr>
      <w:r>
        <w:separator/>
      </w:r>
    </w:p>
  </w:endnote>
  <w:endnote w:type="continuationSeparator" w:id="0">
    <w:p w14:paraId="32DD565C" w14:textId="77777777" w:rsidR="008A3D5D" w:rsidRDefault="008A3D5D" w:rsidP="00DA4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iri"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62440354"/>
      <w:docPartObj>
        <w:docPartGallery w:val="Page Numbers (Bottom of Page)"/>
        <w:docPartUnique/>
      </w:docPartObj>
    </w:sdtPr>
    <w:sdtContent>
      <w:p w14:paraId="2C29C8A7" w14:textId="18D2144A" w:rsidR="000B785F" w:rsidRDefault="000B785F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1066EB" w14:textId="77777777" w:rsidR="000B785F" w:rsidRDefault="000B785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27D0C4" w14:textId="77777777" w:rsidR="008A3D5D" w:rsidRDefault="008A3D5D" w:rsidP="00DA4F13">
      <w:pPr>
        <w:spacing w:after="0" w:line="240" w:lineRule="auto"/>
      </w:pPr>
      <w:r>
        <w:separator/>
      </w:r>
    </w:p>
  </w:footnote>
  <w:footnote w:type="continuationSeparator" w:id="0">
    <w:p w14:paraId="65B8D0A3" w14:textId="77777777" w:rsidR="008A3D5D" w:rsidRDefault="008A3D5D" w:rsidP="00DA4F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93FF0" w14:textId="568B2FB8" w:rsidR="00DA4F13" w:rsidRPr="00DA4F13" w:rsidRDefault="00DA4F13" w:rsidP="00DA4F13">
    <w:pPr>
      <w:pStyle w:val="En-tte"/>
      <w:jc w:val="center"/>
      <w:rPr>
        <w:rFonts w:ascii="Amiri" w:hAnsi="Amiri" w:cs="Amiri"/>
        <w:b/>
        <w:bCs/>
        <w:sz w:val="28"/>
        <w:szCs w:val="28"/>
        <w:rtl/>
        <w:lang w:bidi="ar-DZ"/>
      </w:rPr>
    </w:pPr>
    <w:r>
      <w:rPr>
        <w:rFonts w:ascii="Amiri" w:hAnsi="Amiri" w:cs="Amiri"/>
        <w:b/>
        <w:bCs/>
        <w:noProof/>
        <w:sz w:val="28"/>
        <w:szCs w:val="28"/>
        <w:rtl/>
        <w:lang w:val="ar-DZ" w:bidi="ar-DZ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7C62ED" wp14:editId="37718DFF">
              <wp:simplePos x="0" y="0"/>
              <wp:positionH relativeFrom="column">
                <wp:posOffset>3747770</wp:posOffset>
              </wp:positionH>
              <wp:positionV relativeFrom="paragraph">
                <wp:posOffset>-81280</wp:posOffset>
              </wp:positionV>
              <wp:extent cx="2800350" cy="361950"/>
              <wp:effectExtent l="0" t="0" r="19050" b="19050"/>
              <wp:wrapNone/>
              <wp:docPr id="489372436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350" cy="361950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9860F8" w14:textId="4F0890FC" w:rsidR="00DA4F13" w:rsidRPr="00DA4F13" w:rsidRDefault="00DA4F13" w:rsidP="00DA4F13">
                          <w:pPr>
                            <w:bidi/>
                            <w:spacing w:after="0" w:line="240" w:lineRule="auto"/>
                            <w:rPr>
                              <w:rFonts w:ascii="Amiri" w:hAnsi="Amiri" w:cs="Amiri"/>
                              <w:b/>
                              <w:bCs/>
                              <w:rtl/>
                              <w:lang w:bidi="ar-DZ"/>
                            </w:rPr>
                          </w:pPr>
                          <w:r w:rsidRPr="00DA4F13">
                            <w:rPr>
                              <w:rFonts w:ascii="Amiri" w:hAnsi="Amiri" w:cs="Amiri" w:hint="cs"/>
                              <w:b/>
                              <w:bCs/>
                              <w:rtl/>
                              <w:lang w:bidi="ar-DZ"/>
                            </w:rPr>
                            <w:t>الأستاذة:</w:t>
                          </w:r>
                          <w:r w:rsidRPr="00DA4F13">
                            <w:rPr>
                              <w:rFonts w:ascii="Amiri" w:hAnsi="Amiri" w:cs="Amiri"/>
                              <w:b/>
                              <w:bCs/>
                              <w:rtl/>
                              <w:lang w:bidi="ar-DZ"/>
                            </w:rPr>
                            <w:t xml:space="preserve"> مباركي فاطمة ثانوية الشلالة-البيض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7C62ED" id="Rectangle 5" o:spid="_x0000_s1065" style="position:absolute;left:0;text-align:left;margin-left:295.1pt;margin-top:-6.4pt;width:220.5pt;height:2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" fillcolor="white [3201]" strokecolor="white [3212]" strokeweight="2pt">
              <v:textbox>
                <w:txbxContent>
                  <w:p w14:paraId="159860F8" w14:textId="4F0890FC" w:rsidR="00DA4F13" w:rsidRPr="00DA4F13" w:rsidRDefault="00DA4F13" w:rsidP="00DA4F13">
                    <w:pPr>
                      <w:bidi/>
                      <w:spacing w:after="0" w:line="240" w:lineRule="auto"/>
                      <w:rPr>
                        <w:rFonts w:ascii="Amiri" w:hAnsi="Amiri" w:cs="Amiri"/>
                        <w:b/>
                        <w:bCs/>
                        <w:rtl/>
                        <w:lang w:bidi="ar-DZ"/>
                      </w:rPr>
                    </w:pPr>
                    <w:r w:rsidRPr="00DA4F13">
                      <w:rPr>
                        <w:rFonts w:ascii="Amiri" w:hAnsi="Amiri" w:cs="Amiri" w:hint="cs"/>
                        <w:b/>
                        <w:bCs/>
                        <w:rtl/>
                        <w:lang w:bidi="ar-DZ"/>
                      </w:rPr>
                      <w:t>الأستاذة:</w:t>
                    </w:r>
                    <w:r w:rsidRPr="00DA4F13">
                      <w:rPr>
                        <w:rFonts w:ascii="Amiri" w:hAnsi="Amiri" w:cs="Amiri"/>
                        <w:b/>
                        <w:bCs/>
                        <w:rtl/>
                        <w:lang w:bidi="ar-DZ"/>
                      </w:rPr>
                      <w:t xml:space="preserve"> مباركي فاطمة ثانوية الشلالة-البيض</w:t>
                    </w:r>
                  </w:p>
                </w:txbxContent>
              </v:textbox>
            </v:rect>
          </w:pict>
        </mc:Fallback>
      </mc:AlternateContent>
    </w:r>
    <w:r>
      <w:rPr>
        <w:rFonts w:ascii="Amiri" w:hAnsi="Amiri" w:cs="Amiri"/>
        <w:b/>
        <w:bCs/>
        <w:noProof/>
        <w:sz w:val="28"/>
        <w:szCs w:val="28"/>
        <w:rtl/>
        <w:lang w:val="ar-DZ" w:bidi="ar-D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18D564" wp14:editId="2EE9B75B">
              <wp:simplePos x="0" y="0"/>
              <wp:positionH relativeFrom="column">
                <wp:posOffset>-814705</wp:posOffset>
              </wp:positionH>
              <wp:positionV relativeFrom="paragraph">
                <wp:posOffset>-62865</wp:posOffset>
              </wp:positionV>
              <wp:extent cx="2428875" cy="295275"/>
              <wp:effectExtent l="0" t="0" r="28575" b="28575"/>
              <wp:wrapNone/>
              <wp:docPr id="1940239110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28875" cy="29527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1B3E76" w14:textId="27F9BFCE" w:rsidR="00DA4F13" w:rsidRPr="00DA4F13" w:rsidRDefault="00DA4F13" w:rsidP="00DA4F13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t xml:space="preserve"> </w:t>
                          </w:r>
                          <w:r w:rsidRPr="00DA4F13">
                            <w:rPr>
                              <w:b/>
                              <w:bCs/>
                            </w:rPr>
                            <w:t>mebarki.math31@gmail.com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618D564" id="Rectangle 4" o:spid="_x0000_s1066" style="position:absolute;left:0;text-align:left;margin-left:-64.15pt;margin-top:-4.95pt;width:191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" fillcolor="white [3201]" strokecolor="white [3212]" strokeweight="2pt">
              <v:textbox>
                <w:txbxContent>
                  <w:p w14:paraId="661B3E76" w14:textId="27F9BFCE" w:rsidR="00DA4F13" w:rsidRPr="00DA4F13" w:rsidRDefault="00DA4F13" w:rsidP="00DA4F13">
                    <w:pPr>
                      <w:rPr>
                        <w:b/>
                        <w:bCs/>
                      </w:rPr>
                    </w:pPr>
                    <w:r>
                      <w:t xml:space="preserve"> </w:t>
                    </w:r>
                    <w:r w:rsidRPr="00DA4F13">
                      <w:rPr>
                        <w:b/>
                        <w:bCs/>
                      </w:rPr>
                      <w:t>mebarki.math31@gmail.com</w:t>
                    </w:r>
                  </w:p>
                </w:txbxContent>
              </v:textbox>
            </v:rect>
          </w:pict>
        </mc:Fallback>
      </mc:AlternateContent>
    </w:r>
    <w:r w:rsidR="000B785F">
      <w:rPr>
        <w:rFonts w:ascii="Amiri" w:hAnsi="Amiri" w:cs="Amiri" w:hint="cs"/>
        <w:b/>
        <w:bCs/>
        <w:sz w:val="28"/>
        <w:szCs w:val="28"/>
        <w:rtl/>
        <w:lang w:bidi="ar-DZ"/>
      </w:rPr>
      <w:t>2024/2025</w:t>
    </w:r>
    <w:r w:rsidRPr="00DA4F13">
      <w:rPr>
        <w:rFonts w:ascii="Amiri" w:hAnsi="Amiri" w:cs="Amiri"/>
        <w:b/>
        <w:bCs/>
        <w:sz w:val="28"/>
        <w:szCs w:val="28"/>
        <w:rtl/>
        <w:lang w:bidi="ar-DZ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66E41"/>
    <w:multiLevelType w:val="hybridMultilevel"/>
    <w:tmpl w:val="AD4E3AC8"/>
    <w:lvl w:ilvl="0" w:tplc="09D8F26C">
      <w:start w:val="1"/>
      <w:numFmt w:val="decimal"/>
      <w:lvlText w:val="%1."/>
      <w:lvlJc w:val="left"/>
      <w:pPr>
        <w:ind w:left="1080" w:hanging="360"/>
      </w:pPr>
      <w:rPr>
        <w:rFonts w:cstheme="minorHAnsi" w:hint="default"/>
        <w:b/>
        <w:sz w:val="28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AE3665"/>
    <w:multiLevelType w:val="hybridMultilevel"/>
    <w:tmpl w:val="6C36F286"/>
    <w:lvl w:ilvl="0" w:tplc="5E8EF2D4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91" w:hanging="360"/>
      </w:pPr>
    </w:lvl>
    <w:lvl w:ilvl="2" w:tplc="040C001B" w:tentative="1">
      <w:start w:val="1"/>
      <w:numFmt w:val="lowerRoman"/>
      <w:lvlText w:val="%3."/>
      <w:lvlJc w:val="right"/>
      <w:pPr>
        <w:ind w:left="1911" w:hanging="180"/>
      </w:pPr>
    </w:lvl>
    <w:lvl w:ilvl="3" w:tplc="040C000F" w:tentative="1">
      <w:start w:val="1"/>
      <w:numFmt w:val="decimal"/>
      <w:lvlText w:val="%4."/>
      <w:lvlJc w:val="left"/>
      <w:pPr>
        <w:ind w:left="2631" w:hanging="360"/>
      </w:pPr>
    </w:lvl>
    <w:lvl w:ilvl="4" w:tplc="040C0019" w:tentative="1">
      <w:start w:val="1"/>
      <w:numFmt w:val="lowerLetter"/>
      <w:lvlText w:val="%5."/>
      <w:lvlJc w:val="left"/>
      <w:pPr>
        <w:ind w:left="3351" w:hanging="360"/>
      </w:pPr>
    </w:lvl>
    <w:lvl w:ilvl="5" w:tplc="040C001B" w:tentative="1">
      <w:start w:val="1"/>
      <w:numFmt w:val="lowerRoman"/>
      <w:lvlText w:val="%6."/>
      <w:lvlJc w:val="right"/>
      <w:pPr>
        <w:ind w:left="4071" w:hanging="180"/>
      </w:pPr>
    </w:lvl>
    <w:lvl w:ilvl="6" w:tplc="040C000F" w:tentative="1">
      <w:start w:val="1"/>
      <w:numFmt w:val="decimal"/>
      <w:lvlText w:val="%7."/>
      <w:lvlJc w:val="left"/>
      <w:pPr>
        <w:ind w:left="4791" w:hanging="360"/>
      </w:pPr>
    </w:lvl>
    <w:lvl w:ilvl="7" w:tplc="040C0019" w:tentative="1">
      <w:start w:val="1"/>
      <w:numFmt w:val="lowerLetter"/>
      <w:lvlText w:val="%8."/>
      <w:lvlJc w:val="left"/>
      <w:pPr>
        <w:ind w:left="5511" w:hanging="360"/>
      </w:pPr>
    </w:lvl>
    <w:lvl w:ilvl="8" w:tplc="040C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2" w15:restartNumberingAfterBreak="0">
    <w:nsid w:val="05F06790"/>
    <w:multiLevelType w:val="hybridMultilevel"/>
    <w:tmpl w:val="587E71B2"/>
    <w:lvl w:ilvl="0" w:tplc="9452864A">
      <w:start w:val="1"/>
      <w:numFmt w:val="arabicAlpha"/>
      <w:lvlText w:val="%1-"/>
      <w:lvlJc w:val="left"/>
      <w:pPr>
        <w:ind w:left="1575" w:hanging="360"/>
      </w:pPr>
      <w:rPr>
        <w:rFonts w:cs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2295" w:hanging="360"/>
      </w:pPr>
    </w:lvl>
    <w:lvl w:ilvl="2" w:tplc="040C001B" w:tentative="1">
      <w:start w:val="1"/>
      <w:numFmt w:val="lowerRoman"/>
      <w:lvlText w:val="%3."/>
      <w:lvlJc w:val="right"/>
      <w:pPr>
        <w:ind w:left="3015" w:hanging="180"/>
      </w:pPr>
    </w:lvl>
    <w:lvl w:ilvl="3" w:tplc="040C000F" w:tentative="1">
      <w:start w:val="1"/>
      <w:numFmt w:val="decimal"/>
      <w:lvlText w:val="%4."/>
      <w:lvlJc w:val="left"/>
      <w:pPr>
        <w:ind w:left="3735" w:hanging="360"/>
      </w:pPr>
    </w:lvl>
    <w:lvl w:ilvl="4" w:tplc="040C0019" w:tentative="1">
      <w:start w:val="1"/>
      <w:numFmt w:val="lowerLetter"/>
      <w:lvlText w:val="%5."/>
      <w:lvlJc w:val="left"/>
      <w:pPr>
        <w:ind w:left="4455" w:hanging="360"/>
      </w:pPr>
    </w:lvl>
    <w:lvl w:ilvl="5" w:tplc="040C001B" w:tentative="1">
      <w:start w:val="1"/>
      <w:numFmt w:val="lowerRoman"/>
      <w:lvlText w:val="%6."/>
      <w:lvlJc w:val="right"/>
      <w:pPr>
        <w:ind w:left="5175" w:hanging="180"/>
      </w:pPr>
    </w:lvl>
    <w:lvl w:ilvl="6" w:tplc="040C000F" w:tentative="1">
      <w:start w:val="1"/>
      <w:numFmt w:val="decimal"/>
      <w:lvlText w:val="%7."/>
      <w:lvlJc w:val="left"/>
      <w:pPr>
        <w:ind w:left="5895" w:hanging="360"/>
      </w:pPr>
    </w:lvl>
    <w:lvl w:ilvl="7" w:tplc="040C0019" w:tentative="1">
      <w:start w:val="1"/>
      <w:numFmt w:val="lowerLetter"/>
      <w:lvlText w:val="%8."/>
      <w:lvlJc w:val="left"/>
      <w:pPr>
        <w:ind w:left="6615" w:hanging="360"/>
      </w:pPr>
    </w:lvl>
    <w:lvl w:ilvl="8" w:tplc="040C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" w15:restartNumberingAfterBreak="0">
    <w:nsid w:val="091D4AFC"/>
    <w:multiLevelType w:val="hybridMultilevel"/>
    <w:tmpl w:val="BCA2093A"/>
    <w:lvl w:ilvl="0" w:tplc="5B2C0626">
      <w:start w:val="1"/>
      <w:numFmt w:val="decimal"/>
      <w:lvlText w:val="%1)"/>
      <w:lvlJc w:val="left"/>
      <w:pPr>
        <w:tabs>
          <w:tab w:val="num" w:pos="2190"/>
        </w:tabs>
        <w:ind w:left="2190" w:hanging="360"/>
      </w:pPr>
      <w:rPr>
        <w:color w:val="FF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469426E"/>
    <w:multiLevelType w:val="hybridMultilevel"/>
    <w:tmpl w:val="FE189622"/>
    <w:lvl w:ilvl="0" w:tplc="F1F62C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ar-DZ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lang w:bidi="ar-DZ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C32A5"/>
    <w:multiLevelType w:val="hybridMultilevel"/>
    <w:tmpl w:val="499EC804"/>
    <w:lvl w:ilvl="0" w:tplc="CA92E23A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93DFE"/>
    <w:multiLevelType w:val="hybridMultilevel"/>
    <w:tmpl w:val="6368019C"/>
    <w:lvl w:ilvl="0" w:tplc="94C010FE">
      <w:start w:val="1"/>
      <w:numFmt w:val="arabicAlpha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23202CE0"/>
    <w:multiLevelType w:val="hybridMultilevel"/>
    <w:tmpl w:val="578E5D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61722"/>
    <w:multiLevelType w:val="hybridMultilevel"/>
    <w:tmpl w:val="91C6FD86"/>
    <w:lvl w:ilvl="0" w:tplc="0DE4379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i/>
        <w:color w:val="auto"/>
        <w:sz w:val="22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2900CE"/>
    <w:multiLevelType w:val="hybridMultilevel"/>
    <w:tmpl w:val="A07C6256"/>
    <w:lvl w:ilvl="0" w:tplc="D51AF4E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FF00FF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A873FE7"/>
    <w:multiLevelType w:val="hybridMultilevel"/>
    <w:tmpl w:val="5640615A"/>
    <w:lvl w:ilvl="0" w:tplc="E92AAD42">
      <w:start w:val="1"/>
      <w:numFmt w:val="arabicAlpha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2D665DBB"/>
    <w:multiLevelType w:val="hybridMultilevel"/>
    <w:tmpl w:val="B7748D4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74434B"/>
    <w:multiLevelType w:val="hybridMultilevel"/>
    <w:tmpl w:val="A40CD968"/>
    <w:lvl w:ilvl="0" w:tplc="6A8E2426">
      <w:start w:val="1"/>
      <w:numFmt w:val="decimal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CDD34D1"/>
    <w:multiLevelType w:val="hybridMultilevel"/>
    <w:tmpl w:val="623AE182"/>
    <w:lvl w:ilvl="0" w:tplc="8B14EAF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F53B0"/>
    <w:multiLevelType w:val="hybridMultilevel"/>
    <w:tmpl w:val="550E76D4"/>
    <w:lvl w:ilvl="0" w:tplc="672EC5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946665"/>
    <w:multiLevelType w:val="hybridMultilevel"/>
    <w:tmpl w:val="1054CA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F81E77"/>
    <w:multiLevelType w:val="hybridMultilevel"/>
    <w:tmpl w:val="6246B2EC"/>
    <w:lvl w:ilvl="0" w:tplc="AF5494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DE3610"/>
    <w:multiLevelType w:val="hybridMultilevel"/>
    <w:tmpl w:val="6E482A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740CE"/>
    <w:multiLevelType w:val="hybridMultilevel"/>
    <w:tmpl w:val="F856ACD4"/>
    <w:lvl w:ilvl="0" w:tplc="1BBC6A4A">
      <w:start w:val="1"/>
      <w:numFmt w:val="decimal"/>
      <w:lvlText w:val="%1."/>
      <w:lvlJc w:val="left"/>
      <w:pPr>
        <w:ind w:left="534" w:hanging="360"/>
      </w:pPr>
      <w:rPr>
        <w:rFonts w:cstheme="minorHAnsi"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254" w:hanging="360"/>
      </w:pPr>
    </w:lvl>
    <w:lvl w:ilvl="2" w:tplc="040C001B" w:tentative="1">
      <w:start w:val="1"/>
      <w:numFmt w:val="lowerRoman"/>
      <w:lvlText w:val="%3."/>
      <w:lvlJc w:val="right"/>
      <w:pPr>
        <w:ind w:left="1974" w:hanging="180"/>
      </w:pPr>
    </w:lvl>
    <w:lvl w:ilvl="3" w:tplc="040C000F" w:tentative="1">
      <w:start w:val="1"/>
      <w:numFmt w:val="decimal"/>
      <w:lvlText w:val="%4."/>
      <w:lvlJc w:val="left"/>
      <w:pPr>
        <w:ind w:left="2694" w:hanging="360"/>
      </w:pPr>
    </w:lvl>
    <w:lvl w:ilvl="4" w:tplc="040C0019" w:tentative="1">
      <w:start w:val="1"/>
      <w:numFmt w:val="lowerLetter"/>
      <w:lvlText w:val="%5."/>
      <w:lvlJc w:val="left"/>
      <w:pPr>
        <w:ind w:left="3414" w:hanging="360"/>
      </w:pPr>
    </w:lvl>
    <w:lvl w:ilvl="5" w:tplc="040C001B" w:tentative="1">
      <w:start w:val="1"/>
      <w:numFmt w:val="lowerRoman"/>
      <w:lvlText w:val="%6."/>
      <w:lvlJc w:val="right"/>
      <w:pPr>
        <w:ind w:left="4134" w:hanging="180"/>
      </w:pPr>
    </w:lvl>
    <w:lvl w:ilvl="6" w:tplc="040C000F" w:tentative="1">
      <w:start w:val="1"/>
      <w:numFmt w:val="decimal"/>
      <w:lvlText w:val="%7."/>
      <w:lvlJc w:val="left"/>
      <w:pPr>
        <w:ind w:left="4854" w:hanging="360"/>
      </w:pPr>
    </w:lvl>
    <w:lvl w:ilvl="7" w:tplc="040C0019" w:tentative="1">
      <w:start w:val="1"/>
      <w:numFmt w:val="lowerLetter"/>
      <w:lvlText w:val="%8."/>
      <w:lvlJc w:val="left"/>
      <w:pPr>
        <w:ind w:left="5574" w:hanging="360"/>
      </w:pPr>
    </w:lvl>
    <w:lvl w:ilvl="8" w:tplc="040C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19" w15:restartNumberingAfterBreak="0">
    <w:nsid w:val="644A4792"/>
    <w:multiLevelType w:val="hybridMultilevel"/>
    <w:tmpl w:val="4978041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07B64"/>
    <w:multiLevelType w:val="hybridMultilevel"/>
    <w:tmpl w:val="949CCB1C"/>
    <w:lvl w:ilvl="0" w:tplc="65F022A6">
      <w:start w:val="1"/>
      <w:numFmt w:val="decimal"/>
      <w:lvlText w:val="%1."/>
      <w:lvlJc w:val="left"/>
      <w:pPr>
        <w:ind w:left="720" w:hanging="360"/>
      </w:pPr>
      <w:rPr>
        <w:rFonts w:cs="Simplified Arabic"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9F66B6"/>
    <w:multiLevelType w:val="hybridMultilevel"/>
    <w:tmpl w:val="B26C902E"/>
    <w:lvl w:ilvl="0" w:tplc="F1FAA648">
      <w:numFmt w:val="bullet"/>
      <w:lvlText w:val="-"/>
      <w:lvlJc w:val="left"/>
      <w:pPr>
        <w:ind w:left="780" w:hanging="360"/>
      </w:pPr>
      <w:rPr>
        <w:rFonts w:ascii="Simplified Arabic" w:eastAsiaTheme="minorHAnsi" w:hAnsi="Simplified Arabic" w:cs="Simplified Arabic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6F764DA2"/>
    <w:multiLevelType w:val="hybridMultilevel"/>
    <w:tmpl w:val="A8985DE8"/>
    <w:lvl w:ilvl="0" w:tplc="5748C0A2">
      <w:start w:val="1"/>
      <w:numFmt w:val="arabicAlpha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3A43D8F"/>
    <w:multiLevelType w:val="hybridMultilevel"/>
    <w:tmpl w:val="D930A9AE"/>
    <w:lvl w:ilvl="0" w:tplc="04090005">
      <w:start w:val="1"/>
      <w:numFmt w:val="bullet"/>
      <w:lvlText w:val=""/>
      <w:lvlJc w:val="left"/>
      <w:pPr>
        <w:tabs>
          <w:tab w:val="num" w:pos="813"/>
        </w:tabs>
        <w:ind w:left="813" w:hanging="360"/>
      </w:pPr>
      <w:rPr>
        <w:rFonts w:ascii="Wingdings" w:hAnsi="Wingdings" w:hint="default"/>
      </w:rPr>
    </w:lvl>
    <w:lvl w:ilvl="1" w:tplc="F848A1BC">
      <w:start w:val="1"/>
      <w:numFmt w:val="bullet"/>
      <w:lvlText w:val=""/>
      <w:lvlJc w:val="left"/>
      <w:pPr>
        <w:tabs>
          <w:tab w:val="num" w:pos="1343"/>
        </w:tabs>
        <w:ind w:left="1343" w:hanging="17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3"/>
        </w:tabs>
        <w:ind w:left="22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3"/>
        </w:tabs>
        <w:ind w:left="29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3"/>
        </w:tabs>
        <w:ind w:left="36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3"/>
        </w:tabs>
        <w:ind w:left="44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3"/>
        </w:tabs>
        <w:ind w:left="51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3"/>
        </w:tabs>
        <w:ind w:left="58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3"/>
        </w:tabs>
        <w:ind w:left="6573" w:hanging="360"/>
      </w:pPr>
      <w:rPr>
        <w:rFonts w:ascii="Wingdings" w:hAnsi="Wingdings" w:hint="default"/>
      </w:rPr>
    </w:lvl>
  </w:abstractNum>
  <w:abstractNum w:abstractNumId="24" w15:restartNumberingAfterBreak="0">
    <w:nsid w:val="7C661813"/>
    <w:multiLevelType w:val="hybridMultilevel"/>
    <w:tmpl w:val="861C7BC2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</w:rPr>
    </w:lvl>
    <w:lvl w:ilvl="2" w:tplc="F848A1BC">
      <w:start w:val="1"/>
      <w:numFmt w:val="bullet"/>
      <w:lvlText w:val=""/>
      <w:lvlJc w:val="left"/>
      <w:pPr>
        <w:tabs>
          <w:tab w:val="num" w:pos="2060"/>
        </w:tabs>
        <w:ind w:left="2060" w:hanging="17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num w:numId="1" w16cid:durableId="237180145">
    <w:abstractNumId w:val="6"/>
  </w:num>
  <w:num w:numId="2" w16cid:durableId="584461586">
    <w:abstractNumId w:val="16"/>
  </w:num>
  <w:num w:numId="3" w16cid:durableId="1002857701">
    <w:abstractNumId w:val="17"/>
  </w:num>
  <w:num w:numId="4" w16cid:durableId="1283268148">
    <w:abstractNumId w:val="2"/>
  </w:num>
  <w:num w:numId="5" w16cid:durableId="733623680">
    <w:abstractNumId w:val="23"/>
  </w:num>
  <w:num w:numId="6" w16cid:durableId="595670283">
    <w:abstractNumId w:val="4"/>
  </w:num>
  <w:num w:numId="7" w16cid:durableId="1097561516">
    <w:abstractNumId w:val="8"/>
  </w:num>
  <w:num w:numId="8" w16cid:durableId="2084717201">
    <w:abstractNumId w:val="1"/>
  </w:num>
  <w:num w:numId="9" w16cid:durableId="1965457287">
    <w:abstractNumId w:val="5"/>
  </w:num>
  <w:num w:numId="10" w16cid:durableId="176357642">
    <w:abstractNumId w:val="11"/>
  </w:num>
  <w:num w:numId="11" w16cid:durableId="1266764765">
    <w:abstractNumId w:val="14"/>
  </w:num>
  <w:num w:numId="12" w16cid:durableId="1455758284">
    <w:abstractNumId w:val="10"/>
  </w:num>
  <w:num w:numId="13" w16cid:durableId="1180659470">
    <w:abstractNumId w:val="24"/>
  </w:num>
  <w:num w:numId="14" w16cid:durableId="1315254488">
    <w:abstractNumId w:val="19"/>
  </w:num>
  <w:num w:numId="15" w16cid:durableId="188689573">
    <w:abstractNumId w:val="0"/>
  </w:num>
  <w:num w:numId="16" w16cid:durableId="2078237877">
    <w:abstractNumId w:val="15"/>
  </w:num>
  <w:num w:numId="17" w16cid:durableId="1534416411">
    <w:abstractNumId w:val="18"/>
  </w:num>
  <w:num w:numId="18" w16cid:durableId="1004698760">
    <w:abstractNumId w:val="20"/>
  </w:num>
  <w:num w:numId="19" w16cid:durableId="436559025">
    <w:abstractNumId w:val="9"/>
  </w:num>
  <w:num w:numId="20" w16cid:durableId="1593974168">
    <w:abstractNumId w:val="3"/>
  </w:num>
  <w:num w:numId="21" w16cid:durableId="961691805">
    <w:abstractNumId w:val="22"/>
  </w:num>
  <w:num w:numId="22" w16cid:durableId="387808142">
    <w:abstractNumId w:val="12"/>
  </w:num>
  <w:num w:numId="23" w16cid:durableId="25759628">
    <w:abstractNumId w:val="21"/>
  </w:num>
  <w:num w:numId="24" w16cid:durableId="9986749">
    <w:abstractNumId w:val="13"/>
  </w:num>
  <w:num w:numId="25" w16cid:durableId="3355040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8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3BE"/>
    <w:rsid w:val="00001CE9"/>
    <w:rsid w:val="00033564"/>
    <w:rsid w:val="000448B3"/>
    <w:rsid w:val="0005485F"/>
    <w:rsid w:val="00080A18"/>
    <w:rsid w:val="000869A9"/>
    <w:rsid w:val="000A0F97"/>
    <w:rsid w:val="000B785F"/>
    <w:rsid w:val="001101A3"/>
    <w:rsid w:val="001159FD"/>
    <w:rsid w:val="0012061E"/>
    <w:rsid w:val="001339E6"/>
    <w:rsid w:val="001A1E8F"/>
    <w:rsid w:val="001D0AFA"/>
    <w:rsid w:val="002250DD"/>
    <w:rsid w:val="002915CE"/>
    <w:rsid w:val="00305590"/>
    <w:rsid w:val="00347F55"/>
    <w:rsid w:val="003D5BFF"/>
    <w:rsid w:val="003F1B6C"/>
    <w:rsid w:val="0042346F"/>
    <w:rsid w:val="0042747E"/>
    <w:rsid w:val="004653BE"/>
    <w:rsid w:val="0046792D"/>
    <w:rsid w:val="004C2F53"/>
    <w:rsid w:val="00560BBD"/>
    <w:rsid w:val="00594A0A"/>
    <w:rsid w:val="0064572D"/>
    <w:rsid w:val="00645C77"/>
    <w:rsid w:val="006858DB"/>
    <w:rsid w:val="006F5DCB"/>
    <w:rsid w:val="00725EB1"/>
    <w:rsid w:val="0072668B"/>
    <w:rsid w:val="00792B9B"/>
    <w:rsid w:val="00812F94"/>
    <w:rsid w:val="008251D7"/>
    <w:rsid w:val="00834B18"/>
    <w:rsid w:val="00847BBD"/>
    <w:rsid w:val="00847C30"/>
    <w:rsid w:val="00873428"/>
    <w:rsid w:val="00876C9D"/>
    <w:rsid w:val="008A3D5D"/>
    <w:rsid w:val="008E2B4B"/>
    <w:rsid w:val="008F3252"/>
    <w:rsid w:val="0096214E"/>
    <w:rsid w:val="00981E9C"/>
    <w:rsid w:val="00A704EB"/>
    <w:rsid w:val="00AC4AAE"/>
    <w:rsid w:val="00AC74A8"/>
    <w:rsid w:val="00BC1043"/>
    <w:rsid w:val="00BE6698"/>
    <w:rsid w:val="00C2649B"/>
    <w:rsid w:val="00C419C2"/>
    <w:rsid w:val="00C448DD"/>
    <w:rsid w:val="00C62775"/>
    <w:rsid w:val="00C81718"/>
    <w:rsid w:val="00C9079D"/>
    <w:rsid w:val="00CA3C1E"/>
    <w:rsid w:val="00CA4226"/>
    <w:rsid w:val="00CA5119"/>
    <w:rsid w:val="00CC081B"/>
    <w:rsid w:val="00D60CA1"/>
    <w:rsid w:val="00D935F4"/>
    <w:rsid w:val="00DA4F13"/>
    <w:rsid w:val="00DB6768"/>
    <w:rsid w:val="00DF3C71"/>
    <w:rsid w:val="00E531B1"/>
    <w:rsid w:val="00E54507"/>
    <w:rsid w:val="00E60A10"/>
    <w:rsid w:val="00EA6A8F"/>
    <w:rsid w:val="00EC70C0"/>
    <w:rsid w:val="00ED3865"/>
    <w:rsid w:val="00F4222D"/>
    <w:rsid w:val="00F443AD"/>
    <w:rsid w:val="00FA0D94"/>
    <w:rsid w:val="00FB5A89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8"/>
    <o:shapelayout v:ext="edit">
      <o:idmap v:ext="edit" data="2"/>
    </o:shapelayout>
  </w:shapeDefaults>
  <w:decimalSymbol w:val=","/>
  <w:listSeparator w:val=";"/>
  <w14:docId w14:val="2C1DC8AF"/>
  <w15:docId w15:val="{CD6DA768-87F2-4D59-87A4-98538F9F1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A1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E60A1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edelespacerserv">
    <w:name w:val="Placeholder Text"/>
    <w:basedOn w:val="Policepardfaut"/>
    <w:uiPriority w:val="99"/>
    <w:semiHidden/>
    <w:rsid w:val="00A704EB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70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04E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A4F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4F13"/>
  </w:style>
  <w:style w:type="paragraph" w:styleId="Pieddepage">
    <w:name w:val="footer"/>
    <w:basedOn w:val="Normal"/>
    <w:link w:val="PieddepageCar"/>
    <w:uiPriority w:val="99"/>
    <w:unhideWhenUsed/>
    <w:rsid w:val="00DA4F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F13"/>
  </w:style>
  <w:style w:type="paragraph" w:styleId="Paragraphedeliste">
    <w:name w:val="List Paragraph"/>
    <w:basedOn w:val="Normal"/>
    <w:uiPriority w:val="34"/>
    <w:qFormat/>
    <w:rsid w:val="008E2B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21" Type="http://schemas.openxmlformats.org/officeDocument/2006/relationships/image" Target="media/image8.png"/><Relationship Id="rId42" Type="http://schemas.openxmlformats.org/officeDocument/2006/relationships/image" Target="media/image17.wmf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1.bin"/><Relationship Id="rId68" Type="http://schemas.openxmlformats.org/officeDocument/2006/relationships/image" Target="media/image29.wmf"/><Relationship Id="rId84" Type="http://schemas.openxmlformats.org/officeDocument/2006/relationships/image" Target="media/image37.wmf"/><Relationship Id="rId89" Type="http://schemas.openxmlformats.org/officeDocument/2006/relationships/oleObject" Target="embeddings/oleObject44.bin"/><Relationship Id="rId112" Type="http://schemas.openxmlformats.org/officeDocument/2006/relationships/oleObject" Target="embeddings/oleObject56.bin"/><Relationship Id="rId133" Type="http://schemas.openxmlformats.org/officeDocument/2006/relationships/oleObject" Target="embeddings/oleObject66.bin"/><Relationship Id="rId138" Type="http://schemas.openxmlformats.org/officeDocument/2006/relationships/oleObject" Target="embeddings/oleObject70.bin"/><Relationship Id="rId154" Type="http://schemas.openxmlformats.org/officeDocument/2006/relationships/image" Target="media/image69.wmf"/><Relationship Id="rId159" Type="http://schemas.openxmlformats.org/officeDocument/2006/relationships/oleObject" Target="embeddings/oleObject82.bin"/><Relationship Id="rId175" Type="http://schemas.openxmlformats.org/officeDocument/2006/relationships/image" Target="media/image77.wmf"/><Relationship Id="rId170" Type="http://schemas.openxmlformats.org/officeDocument/2006/relationships/oleObject" Target="embeddings/oleObject90.bin"/><Relationship Id="rId191" Type="http://schemas.openxmlformats.org/officeDocument/2006/relationships/footer" Target="footer1.xml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5.wmf"/><Relationship Id="rId74" Type="http://schemas.openxmlformats.org/officeDocument/2006/relationships/image" Target="media/image32.wmf"/><Relationship Id="rId79" Type="http://schemas.openxmlformats.org/officeDocument/2006/relationships/oleObject" Target="embeddings/oleObject39.bin"/><Relationship Id="rId102" Type="http://schemas.openxmlformats.org/officeDocument/2006/relationships/image" Target="media/image46.wmf"/><Relationship Id="rId123" Type="http://schemas.openxmlformats.org/officeDocument/2006/relationships/oleObject" Target="embeddings/oleObject61.bin"/><Relationship Id="rId128" Type="http://schemas.openxmlformats.org/officeDocument/2006/relationships/image" Target="media/image59.wmf"/><Relationship Id="rId144" Type="http://schemas.openxmlformats.org/officeDocument/2006/relationships/oleObject" Target="embeddings/oleObject74.bin"/><Relationship Id="rId149" Type="http://schemas.openxmlformats.org/officeDocument/2006/relationships/oleObject" Target="embeddings/oleObject77.bin"/><Relationship Id="rId5" Type="http://schemas.openxmlformats.org/officeDocument/2006/relationships/footnotes" Target="footnotes.xml"/><Relationship Id="rId90" Type="http://schemas.openxmlformats.org/officeDocument/2006/relationships/image" Target="media/image40.wmf"/><Relationship Id="rId95" Type="http://schemas.openxmlformats.org/officeDocument/2006/relationships/oleObject" Target="embeddings/oleObject47.bin"/><Relationship Id="rId160" Type="http://schemas.openxmlformats.org/officeDocument/2006/relationships/image" Target="media/image72.wmf"/><Relationship Id="rId165" Type="http://schemas.openxmlformats.org/officeDocument/2006/relationships/image" Target="media/image74.wmf"/><Relationship Id="rId181" Type="http://schemas.openxmlformats.org/officeDocument/2006/relationships/oleObject" Target="embeddings/oleObject96.bin"/><Relationship Id="rId186" Type="http://schemas.openxmlformats.org/officeDocument/2006/relationships/oleObject" Target="embeddings/oleObject99.bin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0.wmf"/><Relationship Id="rId64" Type="http://schemas.openxmlformats.org/officeDocument/2006/relationships/image" Target="media/image27.wmf"/><Relationship Id="rId69" Type="http://schemas.openxmlformats.org/officeDocument/2006/relationships/oleObject" Target="embeddings/oleObject34.bin"/><Relationship Id="rId113" Type="http://schemas.openxmlformats.org/officeDocument/2006/relationships/image" Target="media/image51.wmf"/><Relationship Id="rId118" Type="http://schemas.openxmlformats.org/officeDocument/2006/relationships/oleObject" Target="embeddings/oleObject59.bin"/><Relationship Id="rId134" Type="http://schemas.openxmlformats.org/officeDocument/2006/relationships/oleObject" Target="embeddings/oleObject67.bin"/><Relationship Id="rId139" Type="http://schemas.openxmlformats.org/officeDocument/2006/relationships/oleObject" Target="embeddings/oleObject71.bin"/><Relationship Id="rId80" Type="http://schemas.openxmlformats.org/officeDocument/2006/relationships/image" Target="media/image35.wmf"/><Relationship Id="rId85" Type="http://schemas.openxmlformats.org/officeDocument/2006/relationships/oleObject" Target="embeddings/oleObject42.bin"/><Relationship Id="rId150" Type="http://schemas.openxmlformats.org/officeDocument/2006/relationships/image" Target="media/image67.wmf"/><Relationship Id="rId155" Type="http://schemas.openxmlformats.org/officeDocument/2006/relationships/oleObject" Target="embeddings/oleObject80.bin"/><Relationship Id="rId171" Type="http://schemas.openxmlformats.org/officeDocument/2006/relationships/oleObject" Target="embeddings/oleObject91.bin"/><Relationship Id="rId176" Type="http://schemas.openxmlformats.org/officeDocument/2006/relationships/image" Target="media/image78.wmf"/><Relationship Id="rId192" Type="http://schemas.openxmlformats.org/officeDocument/2006/relationships/fontTable" Target="fontTable.xml"/><Relationship Id="rId12" Type="http://schemas.openxmlformats.org/officeDocument/2006/relationships/image" Target="media/image4.wmf"/><Relationship Id="rId17" Type="http://schemas.openxmlformats.org/officeDocument/2006/relationships/image" Target="media/image6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5.wmf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1.bin"/><Relationship Id="rId108" Type="http://schemas.openxmlformats.org/officeDocument/2006/relationships/image" Target="media/image49.wmf"/><Relationship Id="rId124" Type="http://schemas.openxmlformats.org/officeDocument/2006/relationships/image" Target="media/image57.wmf"/><Relationship Id="rId129" Type="http://schemas.openxmlformats.org/officeDocument/2006/relationships/oleObject" Target="embeddings/oleObject64.bin"/><Relationship Id="rId54" Type="http://schemas.openxmlformats.org/officeDocument/2006/relationships/image" Target="media/image23.wmf"/><Relationship Id="rId70" Type="http://schemas.openxmlformats.org/officeDocument/2006/relationships/image" Target="media/image30.wmf"/><Relationship Id="rId75" Type="http://schemas.openxmlformats.org/officeDocument/2006/relationships/oleObject" Target="embeddings/oleObject37.bin"/><Relationship Id="rId91" Type="http://schemas.openxmlformats.org/officeDocument/2006/relationships/oleObject" Target="embeddings/oleObject45.bin"/><Relationship Id="rId96" Type="http://schemas.openxmlformats.org/officeDocument/2006/relationships/image" Target="media/image43.wmf"/><Relationship Id="rId140" Type="http://schemas.openxmlformats.org/officeDocument/2006/relationships/image" Target="media/image63.wmf"/><Relationship Id="rId145" Type="http://schemas.openxmlformats.org/officeDocument/2006/relationships/oleObject" Target="embeddings/oleObject75.bin"/><Relationship Id="rId161" Type="http://schemas.openxmlformats.org/officeDocument/2006/relationships/oleObject" Target="embeddings/oleObject83.bin"/><Relationship Id="rId166" Type="http://schemas.openxmlformats.org/officeDocument/2006/relationships/oleObject" Target="embeddings/oleObject86.bin"/><Relationship Id="rId182" Type="http://schemas.openxmlformats.org/officeDocument/2006/relationships/oleObject" Target="embeddings/oleObject97.bin"/><Relationship Id="rId187" Type="http://schemas.openxmlformats.org/officeDocument/2006/relationships/image" Target="media/image82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7.bin"/><Relationship Id="rId119" Type="http://schemas.openxmlformats.org/officeDocument/2006/relationships/image" Target="media/image54.png"/><Relationship Id="rId44" Type="http://schemas.openxmlformats.org/officeDocument/2006/relationships/image" Target="media/image18.wmf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2.bin"/><Relationship Id="rId81" Type="http://schemas.openxmlformats.org/officeDocument/2006/relationships/oleObject" Target="embeddings/oleObject40.bin"/><Relationship Id="rId86" Type="http://schemas.openxmlformats.org/officeDocument/2006/relationships/image" Target="media/image38.wmf"/><Relationship Id="rId130" Type="http://schemas.openxmlformats.org/officeDocument/2006/relationships/image" Target="media/image60.wmf"/><Relationship Id="rId135" Type="http://schemas.openxmlformats.org/officeDocument/2006/relationships/oleObject" Target="embeddings/oleObject68.bin"/><Relationship Id="rId151" Type="http://schemas.openxmlformats.org/officeDocument/2006/relationships/oleObject" Target="embeddings/oleObject78.bin"/><Relationship Id="rId156" Type="http://schemas.openxmlformats.org/officeDocument/2006/relationships/image" Target="media/image70.wmf"/><Relationship Id="rId177" Type="http://schemas.openxmlformats.org/officeDocument/2006/relationships/image" Target="media/image79.wmf"/><Relationship Id="rId172" Type="http://schemas.openxmlformats.org/officeDocument/2006/relationships/oleObject" Target="embeddings/oleObject92.bin"/><Relationship Id="rId193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4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1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3.wmf"/><Relationship Id="rId97" Type="http://schemas.openxmlformats.org/officeDocument/2006/relationships/oleObject" Target="embeddings/oleObject48.bin"/><Relationship Id="rId104" Type="http://schemas.openxmlformats.org/officeDocument/2006/relationships/image" Target="media/image47.wmf"/><Relationship Id="rId120" Type="http://schemas.openxmlformats.org/officeDocument/2006/relationships/image" Target="media/image55.wmf"/><Relationship Id="rId125" Type="http://schemas.openxmlformats.org/officeDocument/2006/relationships/oleObject" Target="embeddings/oleObject62.bin"/><Relationship Id="rId141" Type="http://schemas.openxmlformats.org/officeDocument/2006/relationships/oleObject" Target="embeddings/oleObject72.bin"/><Relationship Id="rId146" Type="http://schemas.openxmlformats.org/officeDocument/2006/relationships/image" Target="media/image65.wmf"/><Relationship Id="rId167" Type="http://schemas.openxmlformats.org/officeDocument/2006/relationships/oleObject" Target="embeddings/oleObject87.bin"/><Relationship Id="rId188" Type="http://schemas.openxmlformats.org/officeDocument/2006/relationships/image" Target="media/image83.wmf"/><Relationship Id="rId7" Type="http://schemas.openxmlformats.org/officeDocument/2006/relationships/image" Target="media/image1.png"/><Relationship Id="rId71" Type="http://schemas.openxmlformats.org/officeDocument/2006/relationships/oleObject" Target="embeddings/oleObject35.bin"/><Relationship Id="rId92" Type="http://schemas.openxmlformats.org/officeDocument/2006/relationships/image" Target="media/image41.wmf"/><Relationship Id="rId162" Type="http://schemas.openxmlformats.org/officeDocument/2006/relationships/image" Target="media/image73.wmf"/><Relationship Id="rId183" Type="http://schemas.openxmlformats.org/officeDocument/2006/relationships/image" Target="media/image80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oleObject" Target="embeddings/oleObject8.bin"/><Relationship Id="rId40" Type="http://schemas.openxmlformats.org/officeDocument/2006/relationships/image" Target="media/image16.wmf"/><Relationship Id="rId45" Type="http://schemas.openxmlformats.org/officeDocument/2006/relationships/oleObject" Target="embeddings/oleObject21.bin"/><Relationship Id="rId66" Type="http://schemas.openxmlformats.org/officeDocument/2006/relationships/image" Target="media/image28.wmf"/><Relationship Id="rId87" Type="http://schemas.openxmlformats.org/officeDocument/2006/relationships/oleObject" Target="embeddings/oleObject43.bin"/><Relationship Id="rId110" Type="http://schemas.openxmlformats.org/officeDocument/2006/relationships/oleObject" Target="embeddings/oleObject55.bin"/><Relationship Id="rId115" Type="http://schemas.openxmlformats.org/officeDocument/2006/relationships/image" Target="media/image52.wmf"/><Relationship Id="rId131" Type="http://schemas.openxmlformats.org/officeDocument/2006/relationships/oleObject" Target="embeddings/oleObject65.bin"/><Relationship Id="rId136" Type="http://schemas.openxmlformats.org/officeDocument/2006/relationships/image" Target="media/image62.wmf"/><Relationship Id="rId157" Type="http://schemas.openxmlformats.org/officeDocument/2006/relationships/oleObject" Target="embeddings/oleObject81.bin"/><Relationship Id="rId178" Type="http://schemas.openxmlformats.org/officeDocument/2006/relationships/oleObject" Target="embeddings/oleObject93.bin"/><Relationship Id="rId61" Type="http://schemas.openxmlformats.org/officeDocument/2006/relationships/image" Target="media/image26.png"/><Relationship Id="rId82" Type="http://schemas.openxmlformats.org/officeDocument/2006/relationships/image" Target="media/image36.wmf"/><Relationship Id="rId152" Type="http://schemas.openxmlformats.org/officeDocument/2006/relationships/image" Target="media/image68.wmf"/><Relationship Id="rId173" Type="http://schemas.openxmlformats.org/officeDocument/2006/relationships/image" Target="media/image75.wmf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4.wmf"/><Relationship Id="rId77" Type="http://schemas.openxmlformats.org/officeDocument/2006/relationships/oleObject" Target="embeddings/oleObject38.bin"/><Relationship Id="rId100" Type="http://schemas.openxmlformats.org/officeDocument/2006/relationships/image" Target="media/image45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8.wmf"/><Relationship Id="rId147" Type="http://schemas.openxmlformats.org/officeDocument/2006/relationships/oleObject" Target="embeddings/oleObject76.bin"/><Relationship Id="rId168" Type="http://schemas.openxmlformats.org/officeDocument/2006/relationships/oleObject" Target="embeddings/oleObject88.bin"/><Relationship Id="rId8" Type="http://schemas.openxmlformats.org/officeDocument/2006/relationships/image" Target="media/image2.wmf"/><Relationship Id="rId51" Type="http://schemas.openxmlformats.org/officeDocument/2006/relationships/oleObject" Target="embeddings/oleObject24.bin"/><Relationship Id="rId72" Type="http://schemas.openxmlformats.org/officeDocument/2006/relationships/image" Target="media/image31.wmf"/><Relationship Id="rId93" Type="http://schemas.openxmlformats.org/officeDocument/2006/relationships/oleObject" Target="embeddings/oleObject46.bin"/><Relationship Id="rId98" Type="http://schemas.openxmlformats.org/officeDocument/2006/relationships/oleObject" Target="embeddings/oleObject49.bin"/><Relationship Id="rId121" Type="http://schemas.openxmlformats.org/officeDocument/2006/relationships/oleObject" Target="embeddings/oleObject60.bin"/><Relationship Id="rId142" Type="http://schemas.openxmlformats.org/officeDocument/2006/relationships/image" Target="media/image64.wmf"/><Relationship Id="rId163" Type="http://schemas.openxmlformats.org/officeDocument/2006/relationships/oleObject" Target="embeddings/oleObject84.bin"/><Relationship Id="rId184" Type="http://schemas.openxmlformats.org/officeDocument/2006/relationships/oleObject" Target="embeddings/oleObject98.bin"/><Relationship Id="rId189" Type="http://schemas.openxmlformats.org/officeDocument/2006/relationships/oleObject" Target="embeddings/oleObject100.bin"/><Relationship Id="rId3" Type="http://schemas.openxmlformats.org/officeDocument/2006/relationships/settings" Target="settings.xml"/><Relationship Id="rId25" Type="http://schemas.openxmlformats.org/officeDocument/2006/relationships/image" Target="media/image11.wmf"/><Relationship Id="rId46" Type="http://schemas.openxmlformats.org/officeDocument/2006/relationships/image" Target="media/image19.wmf"/><Relationship Id="rId67" Type="http://schemas.openxmlformats.org/officeDocument/2006/relationships/oleObject" Target="embeddings/oleObject33.bin"/><Relationship Id="rId116" Type="http://schemas.openxmlformats.org/officeDocument/2006/relationships/oleObject" Target="embeddings/oleObject58.bin"/><Relationship Id="rId137" Type="http://schemas.openxmlformats.org/officeDocument/2006/relationships/oleObject" Target="embeddings/oleObject69.bin"/><Relationship Id="rId158" Type="http://schemas.openxmlformats.org/officeDocument/2006/relationships/image" Target="media/image71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0.bin"/><Relationship Id="rId83" Type="http://schemas.openxmlformats.org/officeDocument/2006/relationships/oleObject" Target="embeddings/oleObject41.bin"/><Relationship Id="rId88" Type="http://schemas.openxmlformats.org/officeDocument/2006/relationships/image" Target="media/image39.wmf"/><Relationship Id="rId111" Type="http://schemas.openxmlformats.org/officeDocument/2006/relationships/image" Target="media/image50.wmf"/><Relationship Id="rId132" Type="http://schemas.openxmlformats.org/officeDocument/2006/relationships/image" Target="media/image61.wmf"/><Relationship Id="rId153" Type="http://schemas.openxmlformats.org/officeDocument/2006/relationships/oleObject" Target="embeddings/oleObject79.bin"/><Relationship Id="rId174" Type="http://schemas.openxmlformats.org/officeDocument/2006/relationships/image" Target="media/image76.wmf"/><Relationship Id="rId179" Type="http://schemas.openxmlformats.org/officeDocument/2006/relationships/oleObject" Target="embeddings/oleObject94.bin"/><Relationship Id="rId190" Type="http://schemas.openxmlformats.org/officeDocument/2006/relationships/header" Target="header1.xml"/><Relationship Id="rId15" Type="http://schemas.openxmlformats.org/officeDocument/2006/relationships/image" Target="media/image5.wmf"/><Relationship Id="rId36" Type="http://schemas.openxmlformats.org/officeDocument/2006/relationships/oleObject" Target="embeddings/oleObject16.bin"/><Relationship Id="rId57" Type="http://schemas.openxmlformats.org/officeDocument/2006/relationships/oleObject" Target="embeddings/oleObject27.bin"/><Relationship Id="rId106" Type="http://schemas.openxmlformats.org/officeDocument/2006/relationships/image" Target="media/image48.wmf"/><Relationship Id="rId127" Type="http://schemas.openxmlformats.org/officeDocument/2006/relationships/oleObject" Target="embeddings/oleObject63.bin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6.bin"/><Relationship Id="rId78" Type="http://schemas.openxmlformats.org/officeDocument/2006/relationships/image" Target="media/image34.wmf"/><Relationship Id="rId94" Type="http://schemas.openxmlformats.org/officeDocument/2006/relationships/image" Target="media/image42.wmf"/><Relationship Id="rId99" Type="http://schemas.openxmlformats.org/officeDocument/2006/relationships/image" Target="media/image44.png"/><Relationship Id="rId101" Type="http://schemas.openxmlformats.org/officeDocument/2006/relationships/oleObject" Target="embeddings/oleObject50.bin"/><Relationship Id="rId122" Type="http://schemas.openxmlformats.org/officeDocument/2006/relationships/image" Target="media/image56.wmf"/><Relationship Id="rId143" Type="http://schemas.openxmlformats.org/officeDocument/2006/relationships/oleObject" Target="embeddings/oleObject73.bin"/><Relationship Id="rId148" Type="http://schemas.openxmlformats.org/officeDocument/2006/relationships/image" Target="media/image66.wmf"/><Relationship Id="rId164" Type="http://schemas.openxmlformats.org/officeDocument/2006/relationships/oleObject" Target="embeddings/oleObject85.bin"/><Relationship Id="rId169" Type="http://schemas.openxmlformats.org/officeDocument/2006/relationships/oleObject" Target="embeddings/oleObject89.bin"/><Relationship Id="rId185" Type="http://schemas.openxmlformats.org/officeDocument/2006/relationships/image" Target="media/image81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95.bin"/><Relationship Id="rId26" Type="http://schemas.openxmlformats.org/officeDocument/2006/relationships/oleObject" Target="embeddings/oleObject9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cad\Desktop\&#1605;&#1584;&#1603;&#1585;&#1577;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مذكرة.dotx</Template>
  <TotalTime>39</TotalTime>
  <Pages>14</Pages>
  <Words>2004</Words>
  <Characters>11027</Characters>
  <Application>Microsoft Office Word</Application>
  <DocSecurity>0</DocSecurity>
  <Lines>91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m_cad</dc:creator>
  <cp:lastModifiedBy>m_cad</cp:lastModifiedBy>
  <cp:revision>14</cp:revision>
  <dcterms:created xsi:type="dcterms:W3CDTF">2024-10-11T20:42:00Z</dcterms:created>
  <dcterms:modified xsi:type="dcterms:W3CDTF">2024-10-11T22:13:00Z</dcterms:modified>
</cp:coreProperties>
</file>